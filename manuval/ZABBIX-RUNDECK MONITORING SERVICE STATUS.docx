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FE53D" w14:textId="432EAB4E" w:rsidR="000061DF" w:rsidRDefault="00162F44" w:rsidP="00083C71">
      <w:pPr>
        <w:pStyle w:val="Title"/>
        <w:ind w:left="3780" w:right="-1170" w:firstLineChars="450" w:firstLine="2700"/>
        <w:rPr>
          <w:rFonts w:cs="Calibri"/>
          <w:sz w:val="60"/>
          <w:szCs w:val="60"/>
          <w:lang w:eastAsia="en-US"/>
        </w:rPr>
      </w:pPr>
      <w:r>
        <w:rPr>
          <w:rFonts w:cs="Calibri"/>
          <w:noProof/>
          <w:sz w:val="60"/>
          <w:szCs w:val="60"/>
          <w:lang w:eastAsia="en-US"/>
        </w:rPr>
        <w:drawing>
          <wp:anchor distT="0" distB="0" distL="114300" distR="114300" simplePos="0" relativeHeight="251662336" behindDoc="0" locked="0" layoutInCell="1" allowOverlap="1" wp14:anchorId="09B10E6F" wp14:editId="68837816">
            <wp:simplePos x="0" y="0"/>
            <wp:positionH relativeFrom="column">
              <wp:posOffset>4605655</wp:posOffset>
            </wp:positionH>
            <wp:positionV relativeFrom="paragraph">
              <wp:posOffset>-657225</wp:posOffset>
            </wp:positionV>
            <wp:extent cx="1834515" cy="23622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543" cy="2366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B81">
        <w:rPr>
          <w:rFonts w:cs="Calibri"/>
          <w:sz w:val="60"/>
          <w:szCs w:val="60"/>
          <w:lang w:eastAsia="en-US"/>
        </w:rPr>
        <w:t>ZABBIX-RUNDECK</w:t>
      </w:r>
      <w:r>
        <w:rPr>
          <w:rFonts w:cs="Calibri"/>
          <w:sz w:val="60"/>
          <w:szCs w:val="60"/>
          <w:lang w:eastAsia="en-US"/>
        </w:rPr>
        <w:t xml:space="preserve">  </w:t>
      </w:r>
    </w:p>
    <w:p w14:paraId="60EA11C7" w14:textId="2DFF3FC1" w:rsidR="000061DF" w:rsidRDefault="00162F44">
      <w:pPr>
        <w:pStyle w:val="Title"/>
        <w:ind w:left="1440" w:right="-1170" w:firstLine="720"/>
        <w:rPr>
          <w:rFonts w:cs="Calibri"/>
          <w:sz w:val="50"/>
          <w:szCs w:val="50"/>
        </w:rPr>
      </w:pPr>
      <w:r>
        <w:rPr>
          <w:rFonts w:cs="Calibri"/>
          <w:sz w:val="50"/>
          <w:szCs w:val="50"/>
          <w:lang w:eastAsia="en-US"/>
        </w:rPr>
        <w:t xml:space="preserve">         </w:t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 w:rsidR="00083C71">
        <w:rPr>
          <w:rFonts w:cs="Calibri"/>
          <w:sz w:val="50"/>
          <w:szCs w:val="50"/>
          <w:lang w:eastAsia="en-US"/>
        </w:rPr>
        <w:tab/>
      </w:r>
      <w:r>
        <w:rPr>
          <w:rFonts w:cs="Calibri"/>
          <w:sz w:val="50"/>
          <w:szCs w:val="50"/>
        </w:rPr>
        <w:t>Lab-Guide</w:t>
      </w:r>
    </w:p>
    <w:p w14:paraId="0EB8D71D" w14:textId="77777777" w:rsidR="000061DF" w:rsidRDefault="000061DF">
      <w:pPr>
        <w:pStyle w:val="Title"/>
        <w:ind w:left="1440" w:right="-1170" w:firstLine="720"/>
        <w:rPr>
          <w:rFonts w:cs="Calibri"/>
          <w:sz w:val="50"/>
          <w:szCs w:val="50"/>
        </w:rPr>
      </w:pPr>
    </w:p>
    <w:p w14:paraId="64212283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6635F785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F6593CA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6E38A7E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5244E302" w14:textId="77777777" w:rsidR="000061DF" w:rsidRDefault="000061DF">
      <w:pPr>
        <w:pStyle w:val="Title"/>
        <w:ind w:left="3600" w:right="-1170"/>
        <w:jc w:val="center"/>
        <w:rPr>
          <w:rFonts w:cs="Calibri"/>
          <w:sz w:val="50"/>
          <w:szCs w:val="50"/>
        </w:rPr>
      </w:pPr>
    </w:p>
    <w:p w14:paraId="37C59865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48"/>
          <w:szCs w:val="48"/>
        </w:rPr>
      </w:pPr>
      <w:r>
        <w:rPr>
          <w:rFonts w:cs="Calibri"/>
          <w:sz w:val="50"/>
          <w:szCs w:val="50"/>
        </w:rPr>
        <w:t xml:space="preserve">                                   </w:t>
      </w:r>
      <w:r>
        <w:rPr>
          <w:rFonts w:cs="Calibri"/>
          <w:b/>
          <w:sz w:val="48"/>
          <w:szCs w:val="48"/>
        </w:rPr>
        <w:t>www.zippyops.com</w:t>
      </w:r>
    </w:p>
    <w:p w14:paraId="32743E46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209/210, 1</w:t>
      </w:r>
      <w:r>
        <w:rPr>
          <w:rFonts w:cs="Calibri"/>
          <w:color w:val="5A1E34" w:themeColor="accent1" w:themeShade="80"/>
          <w:sz w:val="32"/>
          <w:szCs w:val="32"/>
          <w:vertAlign w:val="superscript"/>
        </w:rPr>
        <w:t>st</w:t>
      </w:r>
      <w:r>
        <w:rPr>
          <w:rFonts w:cs="Calibri"/>
          <w:color w:val="5A1E34" w:themeColor="accent1" w:themeShade="80"/>
          <w:sz w:val="32"/>
          <w:szCs w:val="32"/>
        </w:rPr>
        <w:t xml:space="preserve"> floor, J Nagar</w:t>
      </w:r>
    </w:p>
    <w:p w14:paraId="3085C644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 Kuppam Road,</w:t>
      </w:r>
    </w:p>
    <w:p w14:paraId="1713F972" w14:textId="77777777" w:rsidR="000061DF" w:rsidRDefault="00162F44">
      <w:pPr>
        <w:pStyle w:val="Title"/>
        <w:ind w:left="3600" w:right="-1170"/>
        <w:jc w:val="center"/>
        <w:rPr>
          <w:rFonts w:cs="Calibri"/>
          <w:color w:val="5A1E34" w:themeColor="accent1" w:themeShade="80"/>
          <w:sz w:val="32"/>
          <w:szCs w:val="32"/>
        </w:rPr>
      </w:pPr>
      <w:r>
        <w:rPr>
          <w:rFonts w:cs="Calibri"/>
          <w:color w:val="5A1E34" w:themeColor="accent1" w:themeShade="80"/>
          <w:sz w:val="32"/>
          <w:szCs w:val="32"/>
        </w:rPr>
        <w:t>Panaiyur, Chennai-600119</w:t>
      </w:r>
    </w:p>
    <w:p w14:paraId="74553C9D" w14:textId="77777777" w:rsidR="000061DF" w:rsidRDefault="00162F44">
      <w:pPr>
        <w:pStyle w:val="Title"/>
        <w:ind w:left="3600" w:right="-1170"/>
        <w:jc w:val="center"/>
        <w:rPr>
          <w:rFonts w:cs="Calibri"/>
          <w:b/>
          <w:sz w:val="36"/>
          <w:szCs w:val="36"/>
        </w:rPr>
      </w:pPr>
      <w:r>
        <w:rPr>
          <w:rFonts w:ascii="Wingdings" w:eastAsia="Wingdings" w:hAnsi="Wingdings" w:cs="Wingdings"/>
          <w:b/>
          <w:sz w:val="36"/>
          <w:szCs w:val="36"/>
        </w:rPr>
        <w:lastRenderedPageBreak/>
        <w:t></w:t>
      </w:r>
      <w:hyperlink r:id="rId10" w:history="1">
        <w:r>
          <w:rPr>
            <w:b/>
            <w:sz w:val="36"/>
            <w:szCs w:val="36"/>
          </w:rPr>
          <w:t>zippyops@gmail.com</w:t>
        </w:r>
      </w:hyperlink>
    </w:p>
    <w:p w14:paraId="30C156EE" w14:textId="08D0FE4B" w:rsidR="009135C3" w:rsidRDefault="00162F44" w:rsidP="009135C3">
      <w:pPr>
        <w:pStyle w:val="Title"/>
        <w:ind w:left="3600" w:right="-1170"/>
        <w:jc w:val="center"/>
        <w:rPr>
          <w:rFonts w:cs="Calibri"/>
        </w:rPr>
      </w:pPr>
      <w:r>
        <w:rPr>
          <w:rFonts w:ascii="Wingdings" w:eastAsia="Wingdings" w:hAnsi="Wingdings" w:cs="Wingdings"/>
          <w:b/>
          <w:sz w:val="36"/>
          <w:szCs w:val="36"/>
        </w:rPr>
        <w:t></w:t>
      </w:r>
      <w:r>
        <w:rPr>
          <w:rFonts w:cs="Calibri"/>
          <w:b/>
          <w:sz w:val="36"/>
          <w:szCs w:val="36"/>
        </w:rPr>
        <w:t>+91 7010585768</w:t>
      </w:r>
      <w:r w:rsidR="009135C3">
        <w:rPr>
          <w:rFonts w:cs="Calibri"/>
        </w:rPr>
        <w:t xml:space="preserve">   </w:t>
      </w:r>
      <w:bookmarkStart w:id="0" w:name="_3at9u9s4e0vp" w:colFirst="0" w:colLast="0"/>
      <w:bookmarkEnd w:id="0"/>
    </w:p>
    <w:p w14:paraId="3D379E9D" w14:textId="77777777" w:rsidR="00F70B81" w:rsidRDefault="00F70B8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sz w:val="60"/>
          <w:szCs w:val="60"/>
        </w:rPr>
      </w:pPr>
      <w:r>
        <w:rPr>
          <w:sz w:val="60"/>
          <w:szCs w:val="60"/>
        </w:rPr>
        <w:t xml:space="preserve">    </w:t>
      </w:r>
    </w:p>
    <w:p w14:paraId="61348B52" w14:textId="7B638956" w:rsidR="00F70B81" w:rsidRDefault="00496FB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color w:val="CC0000"/>
          <w:sz w:val="60"/>
          <w:szCs w:val="60"/>
        </w:rPr>
      </w:pPr>
      <w:r>
        <w:rPr>
          <w:sz w:val="60"/>
          <w:szCs w:val="60"/>
        </w:rPr>
        <w:t xml:space="preserve">   </w:t>
      </w:r>
      <w:r w:rsidR="00F70B81">
        <w:rPr>
          <w:sz w:val="60"/>
          <w:szCs w:val="60"/>
        </w:rPr>
        <w:t xml:space="preserve">Project Name: </w:t>
      </w:r>
      <w:r>
        <w:rPr>
          <w:color w:val="CC0000"/>
          <w:sz w:val="60"/>
          <w:szCs w:val="60"/>
        </w:rPr>
        <w:t>MONITORING SERVICE</w:t>
      </w:r>
    </w:p>
    <w:p w14:paraId="03AE6AC6" w14:textId="7161DE97" w:rsidR="00496FB1" w:rsidRDefault="00496FB1" w:rsidP="00F70B81">
      <w:pPr>
        <w:pStyle w:val="Title"/>
        <w:pBdr>
          <w:top w:val="nil"/>
          <w:left w:val="nil"/>
          <w:bottom w:val="nil"/>
          <w:right w:val="nil"/>
          <w:between w:val="nil"/>
        </w:pBdr>
        <w:ind w:left="0"/>
        <w:rPr>
          <w:color w:val="CC0000"/>
          <w:sz w:val="60"/>
          <w:szCs w:val="60"/>
        </w:rPr>
      </w:pPr>
      <w:r>
        <w:rPr>
          <w:color w:val="CC0000"/>
          <w:sz w:val="60"/>
          <w:szCs w:val="60"/>
        </w:rPr>
        <w:t xml:space="preserve">                                              STATUS</w:t>
      </w:r>
    </w:p>
    <w:p w14:paraId="44005CC0" w14:textId="77777777" w:rsidR="00F70B81" w:rsidRDefault="00F70B81" w:rsidP="00F70B81">
      <w:pPr>
        <w:pStyle w:val="Heading1"/>
        <w:pBdr>
          <w:top w:val="nil"/>
          <w:left w:val="nil"/>
          <w:bottom w:val="nil"/>
          <w:right w:val="nil"/>
          <w:between w:val="nil"/>
        </w:pBdr>
        <w:spacing w:before="300"/>
      </w:pPr>
      <w:r>
        <w:t>Overview</w:t>
      </w:r>
    </w:p>
    <w:p w14:paraId="717B23C2" w14:textId="40C78DA3" w:rsidR="00F70B81" w:rsidRDefault="00496FB1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  <w:r w:rsidRPr="00A9626C">
        <w:rPr>
          <w:rFonts w:ascii="Calibri" w:hAnsi="Calibri" w:cs="Calibri"/>
        </w:rPr>
        <w:t xml:space="preserve">In this project we are going to monitor the SERVICES in Linux and Windows machines by using </w:t>
      </w:r>
      <w:proofErr w:type="spellStart"/>
      <w:r w:rsidRPr="00A9626C">
        <w:rPr>
          <w:rFonts w:ascii="Calibri" w:hAnsi="Calibri" w:cs="Calibri"/>
        </w:rPr>
        <w:t>Zabbix</w:t>
      </w:r>
      <w:proofErr w:type="spellEnd"/>
      <w:r w:rsidRPr="00A9626C">
        <w:rPr>
          <w:rFonts w:ascii="Calibri" w:hAnsi="Calibri" w:cs="Calibri"/>
        </w:rPr>
        <w:t xml:space="preserve"> and </w:t>
      </w:r>
      <w:proofErr w:type="spellStart"/>
      <w:r w:rsidRPr="00A9626C">
        <w:rPr>
          <w:rFonts w:ascii="Calibri" w:hAnsi="Calibri" w:cs="Calibri"/>
        </w:rPr>
        <w:t>Zabbix</w:t>
      </w:r>
      <w:proofErr w:type="spellEnd"/>
      <w:r w:rsidRPr="00A9626C">
        <w:rPr>
          <w:rFonts w:ascii="Calibri" w:hAnsi="Calibri" w:cs="Calibri"/>
        </w:rPr>
        <w:t xml:space="preserve">-agent. The </w:t>
      </w:r>
      <w:proofErr w:type="spellStart"/>
      <w:r w:rsidRPr="00A9626C">
        <w:rPr>
          <w:rFonts w:ascii="Calibri" w:hAnsi="Calibri" w:cs="Calibri"/>
        </w:rPr>
        <w:t>Zabbix</w:t>
      </w:r>
      <w:proofErr w:type="spellEnd"/>
      <w:r w:rsidRPr="00A9626C">
        <w:rPr>
          <w:rFonts w:ascii="Calibri" w:hAnsi="Calibri" w:cs="Calibri"/>
        </w:rPr>
        <w:t xml:space="preserve"> will trigger the </w:t>
      </w:r>
      <w:proofErr w:type="spellStart"/>
      <w:r w:rsidRPr="00A9626C">
        <w:rPr>
          <w:rFonts w:ascii="Calibri" w:hAnsi="Calibri" w:cs="Calibri"/>
        </w:rPr>
        <w:t>rundeck</w:t>
      </w:r>
      <w:proofErr w:type="spellEnd"/>
      <w:r w:rsidRPr="00A9626C">
        <w:rPr>
          <w:rFonts w:ascii="Calibri" w:hAnsi="Calibri" w:cs="Calibri"/>
        </w:rPr>
        <w:t xml:space="preserve"> Job when a Service is dead. Then the Inline Script in </w:t>
      </w:r>
      <w:proofErr w:type="spellStart"/>
      <w:r w:rsidRPr="00A9626C">
        <w:rPr>
          <w:rFonts w:ascii="Calibri" w:hAnsi="Calibri" w:cs="Calibri"/>
        </w:rPr>
        <w:t>rundeck</w:t>
      </w:r>
      <w:proofErr w:type="spellEnd"/>
      <w:r w:rsidRPr="00A9626C">
        <w:rPr>
          <w:rFonts w:ascii="Calibri" w:hAnsi="Calibri" w:cs="Calibri"/>
        </w:rPr>
        <w:t xml:space="preserve"> job will restart particular service.</w:t>
      </w:r>
    </w:p>
    <w:p w14:paraId="42916B00" w14:textId="77777777" w:rsidR="00496FB1" w:rsidRDefault="00496FB1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5FC2AF19" w14:textId="77777777" w:rsidR="00496FB1" w:rsidRPr="00496FB1" w:rsidRDefault="00496FB1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47FF0437" w14:textId="34337AFE" w:rsidR="00F70B81" w:rsidRPr="00EA4899" w:rsidRDefault="00EA4899" w:rsidP="00A03A98">
      <w:pPr>
        <w:pStyle w:val="Heading1"/>
      </w:pPr>
      <w:proofErr w:type="gramStart"/>
      <w:r w:rsidRPr="00EA4899">
        <w:t>1.</w:t>
      </w:r>
      <w:r w:rsidR="00F70B81" w:rsidRPr="00EA4899">
        <w:t>ZABBIX</w:t>
      </w:r>
      <w:proofErr w:type="gramEnd"/>
      <w:r w:rsidR="00F70B81" w:rsidRPr="00EA4899">
        <w:t>:</w:t>
      </w:r>
    </w:p>
    <w:p w14:paraId="6532DAD6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B02328F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4E5A8A9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2839967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0DA0B008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688DCB71" w14:textId="77777777" w:rsidR="00A03A98" w:rsidRDefault="00A03A98" w:rsidP="00F70B81">
      <w:pPr>
        <w:pBdr>
          <w:top w:val="nil"/>
          <w:left w:val="nil"/>
          <w:bottom w:val="nil"/>
          <w:right w:val="nil"/>
          <w:between w:val="nil"/>
        </w:pBdr>
        <w:rPr>
          <w:rFonts w:ascii="Calibri" w:hAnsi="Calibri" w:cs="Calibri"/>
        </w:rPr>
      </w:pPr>
    </w:p>
    <w:p w14:paraId="1C17CEDA" w14:textId="3EFBACCD" w:rsidR="00F70B81" w:rsidRDefault="00F70B81" w:rsidP="00A03A98">
      <w:pPr>
        <w:pStyle w:val="Heading2"/>
      </w:pPr>
      <w:proofErr w:type="gramStart"/>
      <w:r w:rsidRPr="00A03A98">
        <w:lastRenderedPageBreak/>
        <w:t>1.Add</w:t>
      </w:r>
      <w:proofErr w:type="gramEnd"/>
      <w:r w:rsidRPr="00A03A98">
        <w:t xml:space="preserve"> HOST </w:t>
      </w:r>
      <w:r w:rsidR="00A03A98">
        <w:t>in zabbix server like this</w:t>
      </w:r>
      <w:r w:rsidR="00902FCD">
        <w:t>:</w:t>
      </w:r>
    </w:p>
    <w:p w14:paraId="35BC6CAA" w14:textId="77777777" w:rsidR="00496FB1" w:rsidRPr="00496FB1" w:rsidRDefault="00496FB1" w:rsidP="00496FB1">
      <w:pPr>
        <w:rPr>
          <w:lang w:val="en-US" w:eastAsia="ja-JP"/>
        </w:rPr>
      </w:pPr>
    </w:p>
    <w:p w14:paraId="0BAE2987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280B41B" w14:textId="2C651B8D" w:rsidR="00F70B81" w:rsidRDefault="00496FB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7992FE35" wp14:editId="172F312A">
            <wp:extent cx="5943600" cy="3340100"/>
            <wp:effectExtent l="0" t="0" r="0" b="0"/>
            <wp:docPr id="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9B654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2D099AD3" w14:textId="394AFE0E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lang w:val="en-US" w:eastAsia="en-US"/>
        </w:rPr>
        <w:drawing>
          <wp:inline distT="114300" distB="114300" distL="114300" distR="114300" wp14:anchorId="0D01436B" wp14:editId="04841BAB">
            <wp:extent cx="5943600" cy="2497137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BC56F" w14:textId="77777777" w:rsidR="005F3B5E" w:rsidRDefault="005F3B5E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ADF93A0" w14:textId="77777777" w:rsidR="00F70B81" w:rsidRDefault="00F70B81" w:rsidP="00F70B81">
      <w:pPr>
        <w:pBdr>
          <w:top w:val="nil"/>
          <w:left w:val="nil"/>
          <w:bottom w:val="nil"/>
          <w:right w:val="nil"/>
          <w:between w:val="nil"/>
        </w:pBdr>
      </w:pPr>
    </w:p>
    <w:p w14:paraId="3E3717BC" w14:textId="58796A41" w:rsidR="00F70B81" w:rsidRPr="00A03A98" w:rsidRDefault="00F70B81" w:rsidP="00A03A98">
      <w:pPr>
        <w:pStyle w:val="Heading2"/>
      </w:pPr>
      <w:r w:rsidRPr="00A03A98">
        <w:lastRenderedPageBreak/>
        <w:t>2.</w:t>
      </w:r>
      <w:r w:rsidR="00496FB1" w:rsidRPr="00496FB1">
        <w:t xml:space="preserve"> </w:t>
      </w:r>
      <w:r w:rsidR="00496FB1" w:rsidRPr="00A9626C">
        <w:t xml:space="preserve">Create a Trigger for Service </w:t>
      </w:r>
      <w:proofErr w:type="gramStart"/>
      <w:r w:rsidR="00496FB1" w:rsidRPr="00A9626C">
        <w:t>Status:</w:t>
      </w:r>
      <w:proofErr w:type="gramEnd"/>
      <w:r w:rsidR="00496FB1" w:rsidRPr="00A9626C">
        <w:t>(Linux &amp; Windows).</w:t>
      </w:r>
    </w:p>
    <w:p w14:paraId="5BF9AECF" w14:textId="77777777" w:rsidR="003110B3" w:rsidRDefault="003110B3" w:rsidP="00F70B81">
      <w:pPr>
        <w:rPr>
          <w:sz w:val="28"/>
          <w:szCs w:val="28"/>
        </w:rPr>
      </w:pPr>
    </w:p>
    <w:p w14:paraId="14B42D05" w14:textId="1E2830F9" w:rsidR="003110B3" w:rsidRDefault="00496FB1" w:rsidP="00F70B81">
      <w:pPr>
        <w:rPr>
          <w:sz w:val="28"/>
          <w:szCs w:val="28"/>
        </w:rPr>
      </w:pPr>
      <w:r w:rsidRPr="00C97BAD">
        <w:rPr>
          <w:noProof/>
          <w:sz w:val="28"/>
          <w:szCs w:val="28"/>
          <w:lang w:val="en-US" w:eastAsia="en-US"/>
        </w:rPr>
        <w:drawing>
          <wp:inline distT="0" distB="0" distL="0" distR="0" wp14:anchorId="42CDE09E" wp14:editId="538643AA">
            <wp:extent cx="6115050" cy="2790190"/>
            <wp:effectExtent l="0" t="0" r="0" b="0"/>
            <wp:docPr id="25" name="Picture 25" descr="C:\Users\Steeve Thompson\Documents\Lightshot\zabbi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eve Thompson\Documents\Lightshot\zabbix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D3D0" w14:textId="6D7B35AF" w:rsidR="00E46129" w:rsidRDefault="00E46129" w:rsidP="00F70B81">
      <w:pPr>
        <w:rPr>
          <w:sz w:val="28"/>
          <w:szCs w:val="28"/>
        </w:rPr>
      </w:pPr>
    </w:p>
    <w:p w14:paraId="14B6AC95" w14:textId="46E1B2B9" w:rsidR="00EA4899" w:rsidRDefault="00EA4899" w:rsidP="00496FB1">
      <w:pPr>
        <w:pStyle w:val="Heading2"/>
      </w:pPr>
      <w:r w:rsidRPr="00A03A98">
        <w:t>3</w:t>
      </w:r>
      <w:r w:rsidR="00496FB1" w:rsidRPr="00496FB1">
        <w:t xml:space="preserve"> </w:t>
      </w:r>
      <w:r w:rsidR="00496FB1" w:rsidRPr="00A9626C">
        <w:t>Create an Action for Service Status and add condition.</w:t>
      </w:r>
    </w:p>
    <w:p w14:paraId="08B1E980" w14:textId="77777777" w:rsidR="00496FB1" w:rsidRDefault="00496FB1" w:rsidP="00496FB1">
      <w:pPr>
        <w:rPr>
          <w:lang w:val="en-US" w:eastAsia="ja-JP"/>
        </w:rPr>
      </w:pPr>
    </w:p>
    <w:p w14:paraId="2C578CAC" w14:textId="77777777" w:rsidR="00496FB1" w:rsidRPr="00496FB1" w:rsidRDefault="00496FB1" w:rsidP="00496FB1">
      <w:pPr>
        <w:rPr>
          <w:lang w:val="en-US" w:eastAsia="ja-JP"/>
        </w:rPr>
      </w:pPr>
    </w:p>
    <w:p w14:paraId="4535396B" w14:textId="77777777" w:rsidR="00496FB1" w:rsidRDefault="00496FB1" w:rsidP="00496FB1">
      <w:pPr>
        <w:jc w:val="right"/>
        <w:rPr>
          <w:sz w:val="28"/>
          <w:szCs w:val="28"/>
        </w:rPr>
      </w:pPr>
      <w:r w:rsidRPr="00D51E10">
        <w:rPr>
          <w:noProof/>
          <w:sz w:val="28"/>
          <w:szCs w:val="28"/>
          <w:lang w:val="en-US" w:eastAsia="en-US"/>
        </w:rPr>
        <w:drawing>
          <wp:inline distT="0" distB="0" distL="0" distR="0" wp14:anchorId="334DD2FB" wp14:editId="4989C41C">
            <wp:extent cx="6115050" cy="2736850"/>
            <wp:effectExtent l="0" t="0" r="0" b="6350"/>
            <wp:docPr id="26" name="Picture 26" descr="C:\Users\Steeve Thompson\Documents\Lightshot\zabbi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eve Thompson\Documents\Lightshot\zabbix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9FD9" w14:textId="77777777" w:rsidR="00496FB1" w:rsidRDefault="00496FB1" w:rsidP="00496FB1">
      <w:pPr>
        <w:jc w:val="right"/>
        <w:rPr>
          <w:sz w:val="28"/>
          <w:szCs w:val="28"/>
        </w:rPr>
      </w:pPr>
    </w:p>
    <w:p w14:paraId="12D36C2A" w14:textId="6E4B4684" w:rsidR="00496FB1" w:rsidRDefault="00496FB1" w:rsidP="00496FB1">
      <w:pPr>
        <w:jc w:val="right"/>
        <w:rPr>
          <w:sz w:val="28"/>
          <w:szCs w:val="28"/>
        </w:rPr>
      </w:pPr>
      <w:r w:rsidRPr="00D51E10">
        <w:rPr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967D097" wp14:editId="07FB2B4B">
            <wp:extent cx="6115050" cy="2821940"/>
            <wp:effectExtent l="0" t="0" r="0" b="0"/>
            <wp:docPr id="27" name="Picture 27" descr="C:\Users\Steeve Thompson\Documents\Lightshot\zabbi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eve Thompson\Documents\Lightshot\zabbix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D27C5" w14:textId="77777777" w:rsidR="0094347C" w:rsidRDefault="0094347C" w:rsidP="00496FB1">
      <w:pPr>
        <w:jc w:val="right"/>
        <w:rPr>
          <w:sz w:val="28"/>
          <w:szCs w:val="28"/>
        </w:rPr>
      </w:pPr>
    </w:p>
    <w:p w14:paraId="53E935DD" w14:textId="77777777" w:rsidR="00496FB1" w:rsidRDefault="00496FB1" w:rsidP="00496FB1">
      <w:pPr>
        <w:jc w:val="right"/>
        <w:rPr>
          <w:sz w:val="28"/>
          <w:szCs w:val="28"/>
        </w:rPr>
      </w:pPr>
    </w:p>
    <w:p w14:paraId="34C43860" w14:textId="77777777" w:rsidR="00496FB1" w:rsidRDefault="00496FB1" w:rsidP="00496FB1">
      <w:pPr>
        <w:jc w:val="right"/>
        <w:rPr>
          <w:sz w:val="28"/>
          <w:szCs w:val="28"/>
        </w:rPr>
      </w:pPr>
    </w:p>
    <w:p w14:paraId="17962245" w14:textId="77777777" w:rsidR="0094347C" w:rsidRDefault="0094347C" w:rsidP="0094347C">
      <w:pPr>
        <w:jc w:val="center"/>
        <w:rPr>
          <w:sz w:val="28"/>
          <w:szCs w:val="28"/>
        </w:rPr>
      </w:pPr>
      <w:r w:rsidRPr="00D51E10">
        <w:rPr>
          <w:noProof/>
          <w:sz w:val="28"/>
          <w:szCs w:val="28"/>
          <w:lang w:val="en-US" w:eastAsia="en-US"/>
        </w:rPr>
        <w:drawing>
          <wp:inline distT="0" distB="0" distL="0" distR="0" wp14:anchorId="1F22A95E" wp14:editId="2498DE55">
            <wp:extent cx="6115050" cy="2777490"/>
            <wp:effectExtent l="0" t="0" r="0" b="3810"/>
            <wp:docPr id="28" name="Picture 28" descr="C:\Users\Steeve Thompson\Documents\Lightshot\zabbi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eve Thompson\Documents\Lightshot\zabbix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CD57" w14:textId="77777777" w:rsidR="0094347C" w:rsidRDefault="0094347C" w:rsidP="0094347C">
      <w:pPr>
        <w:jc w:val="center"/>
        <w:rPr>
          <w:sz w:val="28"/>
          <w:szCs w:val="28"/>
        </w:rPr>
      </w:pPr>
    </w:p>
    <w:p w14:paraId="2826E753" w14:textId="77777777" w:rsidR="0094347C" w:rsidRPr="00A9626C" w:rsidRDefault="0094347C" w:rsidP="0094347C">
      <w:pPr>
        <w:rPr>
          <w:rFonts w:ascii="Calibri" w:hAnsi="Calibri" w:cs="Calibri"/>
        </w:rPr>
      </w:pPr>
      <w:r w:rsidRPr="00A9626C">
        <w:rPr>
          <w:rFonts w:ascii="Calibri" w:hAnsi="Calibri" w:cs="Calibri"/>
        </w:rPr>
        <w:t xml:space="preserve">Same operation settings for Linux by selecting </w:t>
      </w:r>
      <w:proofErr w:type="spellStart"/>
      <w:r w:rsidRPr="00A9626C">
        <w:rPr>
          <w:rFonts w:ascii="Calibri" w:hAnsi="Calibri" w:cs="Calibri"/>
        </w:rPr>
        <w:t>linux</w:t>
      </w:r>
      <w:proofErr w:type="spellEnd"/>
      <w:r w:rsidRPr="00A9626C">
        <w:rPr>
          <w:rFonts w:ascii="Calibri" w:hAnsi="Calibri" w:cs="Calibri"/>
        </w:rPr>
        <w:t xml:space="preserve"> hosts in Host column.</w:t>
      </w:r>
    </w:p>
    <w:p w14:paraId="131F059C" w14:textId="77777777" w:rsidR="0094347C" w:rsidRDefault="0094347C" w:rsidP="0094347C">
      <w:pPr>
        <w:jc w:val="center"/>
        <w:rPr>
          <w:sz w:val="28"/>
          <w:szCs w:val="28"/>
        </w:rPr>
      </w:pPr>
    </w:p>
    <w:p w14:paraId="3F07937D" w14:textId="7ECF7FB0" w:rsidR="00EA4899" w:rsidRDefault="00EA4899" w:rsidP="00496FB1">
      <w:pPr>
        <w:jc w:val="right"/>
        <w:rPr>
          <w:sz w:val="28"/>
          <w:szCs w:val="28"/>
        </w:rPr>
      </w:pPr>
    </w:p>
    <w:p w14:paraId="0E7741D2" w14:textId="77777777" w:rsidR="00496FB1" w:rsidRDefault="00496FB1" w:rsidP="00496FB1">
      <w:pPr>
        <w:jc w:val="right"/>
        <w:rPr>
          <w:sz w:val="28"/>
          <w:szCs w:val="28"/>
        </w:rPr>
      </w:pPr>
    </w:p>
    <w:p w14:paraId="3FE461F3" w14:textId="39022C71" w:rsidR="00EA4899" w:rsidRPr="00EA4899" w:rsidRDefault="00EA4899" w:rsidP="00A03A98">
      <w:pPr>
        <w:pStyle w:val="Heading1"/>
      </w:pPr>
      <w:proofErr w:type="gramStart"/>
      <w:r w:rsidRPr="00EA4899">
        <w:lastRenderedPageBreak/>
        <w:t>2.RUNDECK</w:t>
      </w:r>
      <w:proofErr w:type="gramEnd"/>
      <w:r w:rsidRPr="00EA4899">
        <w:t>:</w:t>
      </w:r>
    </w:p>
    <w:p w14:paraId="2D4C1AB4" w14:textId="0F9C6941" w:rsidR="00EA4899" w:rsidRPr="00A03A98" w:rsidRDefault="00EA4899" w:rsidP="00A03A98">
      <w:pPr>
        <w:pStyle w:val="Heading2"/>
      </w:pPr>
      <w:r w:rsidRPr="00A03A98">
        <w:t>1.</w:t>
      </w:r>
      <w:r w:rsidR="0094347C" w:rsidRPr="0094347C">
        <w:t xml:space="preserve"> </w:t>
      </w:r>
      <w:r w:rsidR="0094347C" w:rsidRPr="00A9626C">
        <w:t xml:space="preserve">Create a Project for Monitoring Service </w:t>
      </w:r>
      <w:proofErr w:type="gramStart"/>
      <w:r w:rsidR="0094347C" w:rsidRPr="00A9626C">
        <w:t>Status:</w:t>
      </w:r>
      <w:proofErr w:type="gramEnd"/>
      <w:r w:rsidR="0094347C" w:rsidRPr="00A9626C">
        <w:t>(Linux &amp; Windows).</w:t>
      </w:r>
    </w:p>
    <w:p w14:paraId="60072C92" w14:textId="32321B54" w:rsidR="00EA4899" w:rsidRDefault="00EA4899" w:rsidP="00A03A98">
      <w:pPr>
        <w:pStyle w:val="Heading3"/>
        <w:rPr>
          <w:b/>
        </w:rPr>
      </w:pPr>
      <w:r w:rsidRPr="00A03A98">
        <w:rPr>
          <w:b/>
        </w:rPr>
        <w:t>LINUX</w:t>
      </w:r>
      <w:r w:rsidR="00A03A98" w:rsidRPr="00A03A98">
        <w:rPr>
          <w:b/>
        </w:rPr>
        <w:t>:</w:t>
      </w:r>
    </w:p>
    <w:p w14:paraId="4AF91114" w14:textId="77777777" w:rsidR="0094347C" w:rsidRPr="0094347C" w:rsidRDefault="0094347C" w:rsidP="0094347C">
      <w:pPr>
        <w:rPr>
          <w:lang w:val="en-US" w:eastAsia="ja-JP"/>
        </w:rPr>
      </w:pPr>
    </w:p>
    <w:p w14:paraId="6C7FC19A" w14:textId="77777777" w:rsidR="0094347C" w:rsidRDefault="0094347C" w:rsidP="00F70B81">
      <w:pPr>
        <w:rPr>
          <w:sz w:val="28"/>
          <w:szCs w:val="28"/>
        </w:rPr>
      </w:pPr>
      <w:r w:rsidRPr="004171D7">
        <w:rPr>
          <w:noProof/>
          <w:sz w:val="28"/>
          <w:szCs w:val="28"/>
          <w:lang w:val="en-US" w:eastAsia="en-US"/>
        </w:rPr>
        <w:drawing>
          <wp:inline distT="0" distB="0" distL="0" distR="0" wp14:anchorId="194CA51F" wp14:editId="49BF27C7">
            <wp:extent cx="6115050" cy="2623820"/>
            <wp:effectExtent l="0" t="0" r="0" b="5080"/>
            <wp:docPr id="29" name="Picture 29" descr="C:\Users\Steeve Thompson\Documents\Lightshot\zabbi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eve Thompson\Documents\Lightshot\zabbix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C274" w14:textId="77777777" w:rsidR="0094347C" w:rsidRDefault="0094347C" w:rsidP="00F70B81">
      <w:pPr>
        <w:rPr>
          <w:sz w:val="28"/>
          <w:szCs w:val="28"/>
        </w:rPr>
      </w:pPr>
    </w:p>
    <w:p w14:paraId="32725965" w14:textId="77777777" w:rsidR="0094347C" w:rsidRDefault="0094347C" w:rsidP="00F70B81">
      <w:pPr>
        <w:rPr>
          <w:sz w:val="28"/>
          <w:szCs w:val="28"/>
        </w:rPr>
      </w:pPr>
    </w:p>
    <w:p w14:paraId="7D235056" w14:textId="77777777" w:rsidR="0094347C" w:rsidRDefault="0094347C" w:rsidP="00F70B81">
      <w:pPr>
        <w:rPr>
          <w:sz w:val="28"/>
          <w:szCs w:val="28"/>
        </w:rPr>
      </w:pPr>
      <w:r w:rsidRPr="004171D7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146E454C" wp14:editId="4CEB6234">
            <wp:extent cx="6115050" cy="2802890"/>
            <wp:effectExtent l="0" t="0" r="0" b="0"/>
            <wp:docPr id="30" name="Picture 30" descr="C:\Users\Steeve Thompson\Documents\Lightshot\zabbix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eeve Thompson\Documents\Lightshot\zabbix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E4CED" w14:textId="775CAA19" w:rsidR="0027752D" w:rsidRPr="00A03A98" w:rsidRDefault="0027752D" w:rsidP="00A03A98">
      <w:pPr>
        <w:pStyle w:val="Heading3"/>
        <w:rPr>
          <w:b/>
        </w:rPr>
      </w:pPr>
      <w:r w:rsidRPr="00A03A98">
        <w:rPr>
          <w:b/>
        </w:rPr>
        <w:lastRenderedPageBreak/>
        <w:t>WINDOWS</w:t>
      </w:r>
      <w:r w:rsidR="00A03A98" w:rsidRPr="00A03A98">
        <w:rPr>
          <w:b/>
        </w:rPr>
        <w:t>:</w:t>
      </w:r>
    </w:p>
    <w:p w14:paraId="0D656347" w14:textId="77777777" w:rsidR="0027752D" w:rsidRPr="0027752D" w:rsidRDefault="0027752D" w:rsidP="0027752D">
      <w:pPr>
        <w:rPr>
          <w:b/>
          <w:sz w:val="28"/>
          <w:szCs w:val="28"/>
        </w:rPr>
      </w:pPr>
    </w:p>
    <w:p w14:paraId="232BEB56" w14:textId="77777777" w:rsidR="0094347C" w:rsidRDefault="0094347C" w:rsidP="00F70B81">
      <w:pPr>
        <w:rPr>
          <w:sz w:val="28"/>
          <w:szCs w:val="28"/>
        </w:rPr>
      </w:pPr>
      <w:r w:rsidRPr="003A30AD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40835E0A" wp14:editId="285A16DD">
            <wp:extent cx="6115050" cy="3004820"/>
            <wp:effectExtent l="0" t="0" r="0" b="5080"/>
            <wp:docPr id="4" name="Picture 4" descr="C:\Users\Steeve Thompson\Documents\Lightshot\zabbix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eve Thompson\Documents\Lightshot\zabbix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FD8F8" w14:textId="77777777" w:rsidR="009522FE" w:rsidRDefault="009522FE" w:rsidP="00F70B81">
      <w:pPr>
        <w:rPr>
          <w:sz w:val="28"/>
          <w:szCs w:val="28"/>
        </w:rPr>
      </w:pPr>
    </w:p>
    <w:p w14:paraId="1A73BE7B" w14:textId="77777777" w:rsidR="0094347C" w:rsidRDefault="0094347C" w:rsidP="00F70B81">
      <w:pPr>
        <w:rPr>
          <w:sz w:val="28"/>
          <w:szCs w:val="28"/>
        </w:rPr>
      </w:pPr>
      <w:r w:rsidRPr="00B743C5">
        <w:rPr>
          <w:b/>
          <w:noProof/>
          <w:sz w:val="28"/>
          <w:szCs w:val="28"/>
          <w:lang w:val="en-US" w:eastAsia="en-US"/>
        </w:rPr>
        <w:drawing>
          <wp:inline distT="0" distB="0" distL="0" distR="0" wp14:anchorId="7A698D13" wp14:editId="4C34A391">
            <wp:extent cx="6115050" cy="2977515"/>
            <wp:effectExtent l="0" t="0" r="0" b="0"/>
            <wp:docPr id="3" name="Picture 3" descr="C:\Users\Steeve Thompson\Documents\Lightshot\zabbix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eeve Thompson\Documents\Lightshot\zabbix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5B44" w14:textId="77777777" w:rsidR="009522FE" w:rsidRDefault="009522FE" w:rsidP="00F70B81">
      <w:pPr>
        <w:rPr>
          <w:sz w:val="28"/>
          <w:szCs w:val="28"/>
        </w:rPr>
      </w:pPr>
      <w:bookmarkStart w:id="1" w:name="_GoBack"/>
      <w:bookmarkEnd w:id="1"/>
    </w:p>
    <w:p w14:paraId="0F9FD28B" w14:textId="77777777" w:rsidR="0094347C" w:rsidRDefault="0094347C" w:rsidP="00F70B81">
      <w:pPr>
        <w:rPr>
          <w:sz w:val="28"/>
          <w:szCs w:val="28"/>
        </w:rPr>
      </w:pPr>
    </w:p>
    <w:p w14:paraId="5E7A0AD6" w14:textId="77777777" w:rsidR="0027752D" w:rsidRPr="00A03A98" w:rsidRDefault="0027752D" w:rsidP="00A03A98">
      <w:pPr>
        <w:pStyle w:val="Heading2"/>
      </w:pPr>
      <w:r w:rsidRPr="00A03A98">
        <w:lastRenderedPageBreak/>
        <w:t>LINUX SCRIPT:</w:t>
      </w:r>
    </w:p>
    <w:p w14:paraId="5B00BCAB" w14:textId="77777777" w:rsidR="0027752D" w:rsidRDefault="0027752D" w:rsidP="00F70B81">
      <w:pPr>
        <w:rPr>
          <w:sz w:val="28"/>
          <w:szCs w:val="28"/>
        </w:rPr>
      </w:pPr>
    </w:p>
    <w:p w14:paraId="0463F15C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94347C">
        <w:rPr>
          <w:rStyle w:val="Strong"/>
          <w:rFonts w:ascii="Calibri" w:hAnsi="Calibri" w:cs="Calibri"/>
        </w:rPr>
        <w:t>nodeostype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=@</w:t>
      </w:r>
      <w:proofErr w:type="spellStart"/>
      <w:r w:rsidRPr="0094347C">
        <w:rPr>
          <w:rStyle w:val="Strong"/>
          <w:rFonts w:ascii="Calibri" w:hAnsi="Calibri" w:cs="Calibri"/>
        </w:rPr>
        <w:t>node.os</w:t>
      </w:r>
      <w:proofErr w:type="spellEnd"/>
      <w:r w:rsidRPr="0094347C">
        <w:rPr>
          <w:rStyle w:val="Strong"/>
          <w:rFonts w:ascii="Calibri" w:hAnsi="Calibri" w:cs="Calibri"/>
        </w:rPr>
        <w:t>-name@</w:t>
      </w:r>
    </w:p>
    <w:p w14:paraId="092EFD03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>HOSTNAME=@option.arg1@</w:t>
      </w:r>
    </w:p>
    <w:p w14:paraId="6AAD2478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>SERVICENAME=@option.arg2@</w:t>
      </w:r>
    </w:p>
    <w:p w14:paraId="0F5CFB45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</w:p>
    <w:p w14:paraId="7D203A37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nodeostype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58663A01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"$HOSTNAME"</w:t>
      </w:r>
    </w:p>
    <w:p w14:paraId="64CC1319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"$SERVICENAME"</w:t>
      </w:r>
    </w:p>
    <w:p w14:paraId="0405A504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</w:p>
    <w:p w14:paraId="67983263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if</w:t>
      </w:r>
      <w:proofErr w:type="gramEnd"/>
      <w:r w:rsidRPr="0094347C">
        <w:rPr>
          <w:rStyle w:val="Strong"/>
          <w:rFonts w:ascii="Calibri" w:hAnsi="Calibri" w:cs="Calibri"/>
        </w:rPr>
        <w:t xml:space="preserve"> [ "$</w:t>
      </w:r>
      <w:proofErr w:type="spellStart"/>
      <w:r w:rsidRPr="0094347C">
        <w:rPr>
          <w:rStyle w:val="Strong"/>
          <w:rFonts w:ascii="Calibri" w:hAnsi="Calibri" w:cs="Calibri"/>
        </w:rPr>
        <w:t>nodeostype</w:t>
      </w:r>
      <w:proofErr w:type="spellEnd"/>
      <w:r w:rsidRPr="0094347C">
        <w:rPr>
          <w:rStyle w:val="Strong"/>
          <w:rFonts w:ascii="Calibri" w:hAnsi="Calibri" w:cs="Calibri"/>
        </w:rPr>
        <w:t>" == "centos" ]; then</w:t>
      </w:r>
    </w:p>
    <w:p w14:paraId="54D1F90C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</w:t>
      </w:r>
      <w:proofErr w:type="spellStart"/>
      <w:r w:rsidRPr="0094347C">
        <w:rPr>
          <w:rStyle w:val="Strong"/>
          <w:rFonts w:ascii="Calibri" w:hAnsi="Calibri" w:cs="Calibri"/>
        </w:rPr>
        <w:t>linux</w:t>
      </w:r>
      <w:proofErr w:type="spellEnd"/>
      <w:r w:rsidRPr="0094347C">
        <w:rPr>
          <w:rStyle w:val="Strong"/>
          <w:rFonts w:ascii="Calibri" w:hAnsi="Calibri" w:cs="Calibri"/>
        </w:rPr>
        <w:t xml:space="preserve"> machine 192.168.4.115"</w:t>
      </w:r>
    </w:p>
    <w:p w14:paraId="164C2F95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gramStart"/>
      <w:r w:rsidRPr="0094347C">
        <w:rPr>
          <w:rStyle w:val="Strong"/>
          <w:rFonts w:ascii="Calibri" w:hAnsi="Calibri" w:cs="Calibri"/>
        </w:rPr>
        <w:t>if</w:t>
      </w:r>
      <w:proofErr w:type="gramEnd"/>
      <w:r w:rsidRPr="0094347C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94347C">
        <w:rPr>
          <w:rStyle w:val="Strong"/>
          <w:rFonts w:ascii="Calibri" w:hAnsi="Calibri" w:cs="Calibri"/>
        </w:rPr>
        <w:t>sshd</w:t>
      </w:r>
      <w:proofErr w:type="spellEnd"/>
      <w:r w:rsidRPr="0094347C">
        <w:rPr>
          <w:rStyle w:val="Strong"/>
          <w:rFonts w:ascii="Calibri" w:hAnsi="Calibri" w:cs="Calibri"/>
        </w:rPr>
        <w:t>" ]</w:t>
      </w:r>
    </w:p>
    <w:p w14:paraId="03CA2207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</w:t>
      </w:r>
      <w:proofErr w:type="gramStart"/>
      <w:r w:rsidRPr="0094347C">
        <w:rPr>
          <w:rStyle w:val="Strong"/>
          <w:rFonts w:ascii="Calibri" w:hAnsi="Calibri" w:cs="Calibri"/>
        </w:rPr>
        <w:t>then</w:t>
      </w:r>
      <w:proofErr w:type="gramEnd"/>
    </w:p>
    <w:p w14:paraId="7C88112C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restart </w:t>
      </w:r>
      <w:proofErr w:type="spellStart"/>
      <w:r w:rsidRPr="0094347C">
        <w:rPr>
          <w:rStyle w:val="Strong"/>
          <w:rFonts w:ascii="Calibri" w:hAnsi="Calibri" w:cs="Calibri"/>
        </w:rPr>
        <w:t>sshd</w:t>
      </w:r>
      <w:proofErr w:type="spellEnd"/>
    </w:p>
    <w:p w14:paraId="0B07D2C1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="$SERVICENAME"</w:t>
      </w:r>
    </w:p>
    <w:p w14:paraId="0564954E" w14:textId="77777777" w:rsid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421BADC6" w14:textId="39D97B10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>
        <w:rPr>
          <w:rStyle w:val="Strong"/>
          <w:rFonts w:ascii="Calibri" w:hAnsi="Calibri" w:cs="Calibri"/>
        </w:rPr>
        <w:t xml:space="preserve">       </w:t>
      </w:r>
      <w:proofErr w:type="gramStart"/>
      <w:r w:rsidRPr="0094347C">
        <w:rPr>
          <w:rStyle w:val="Strong"/>
          <w:rFonts w:ascii="Calibri" w:hAnsi="Calibri" w:cs="Calibri"/>
        </w:rPr>
        <w:t>sleep</w:t>
      </w:r>
      <w:proofErr w:type="gramEnd"/>
      <w:r w:rsidRPr="0094347C">
        <w:rPr>
          <w:rStyle w:val="Strong"/>
          <w:rFonts w:ascii="Calibri" w:hAnsi="Calibri" w:cs="Calibri"/>
        </w:rPr>
        <w:t xml:space="preserve"> 5</w:t>
      </w:r>
    </w:p>
    <w:p w14:paraId="3AE64A3D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$SERVICE"</w:t>
      </w:r>
    </w:p>
    <w:p w14:paraId="2FBAE0AD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94347C">
        <w:rPr>
          <w:rStyle w:val="Strong"/>
          <w:rFonts w:ascii="Calibri" w:hAnsi="Calibri" w:cs="Calibri"/>
        </w:rPr>
        <w:t>httpd</w:t>
      </w:r>
      <w:proofErr w:type="spellEnd"/>
      <w:r w:rsidRPr="0094347C">
        <w:rPr>
          <w:rStyle w:val="Strong"/>
          <w:rFonts w:ascii="Calibri" w:hAnsi="Calibri" w:cs="Calibri"/>
        </w:rPr>
        <w:t>" ]</w:t>
      </w:r>
    </w:p>
    <w:p w14:paraId="2F4A1082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</w:t>
      </w:r>
      <w:proofErr w:type="gramStart"/>
      <w:r w:rsidRPr="0094347C">
        <w:rPr>
          <w:rStyle w:val="Strong"/>
          <w:rFonts w:ascii="Calibri" w:hAnsi="Calibri" w:cs="Calibri"/>
        </w:rPr>
        <w:t>then</w:t>
      </w:r>
      <w:proofErr w:type="gramEnd"/>
    </w:p>
    <w:p w14:paraId="476825E4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restart </w:t>
      </w:r>
      <w:proofErr w:type="spellStart"/>
      <w:r w:rsidRPr="0094347C">
        <w:rPr>
          <w:rStyle w:val="Strong"/>
          <w:rFonts w:ascii="Calibri" w:hAnsi="Calibri" w:cs="Calibri"/>
        </w:rPr>
        <w:t>httpd.service</w:t>
      </w:r>
      <w:proofErr w:type="spellEnd"/>
    </w:p>
    <w:p w14:paraId="01826D6E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="$SERVICENAME"</w:t>
      </w:r>
    </w:p>
    <w:p w14:paraId="03ACC106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1575AF2B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$SERVICENAME"</w:t>
      </w:r>
    </w:p>
    <w:p w14:paraId="5ECDB522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sleep</w:t>
      </w:r>
      <w:proofErr w:type="gramEnd"/>
      <w:r w:rsidRPr="0094347C">
        <w:rPr>
          <w:rStyle w:val="Strong"/>
          <w:rFonts w:ascii="Calibri" w:hAnsi="Calibri" w:cs="Calibri"/>
        </w:rPr>
        <w:t xml:space="preserve"> 5</w:t>
      </w:r>
    </w:p>
    <w:p w14:paraId="14AAAFE1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[ "$SERVICENAME" = "$SERVICENAME" ]</w:t>
      </w:r>
    </w:p>
    <w:p w14:paraId="7329FE36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</w:t>
      </w:r>
      <w:proofErr w:type="gramStart"/>
      <w:r w:rsidRPr="0094347C">
        <w:rPr>
          <w:rStyle w:val="Strong"/>
          <w:rFonts w:ascii="Calibri" w:hAnsi="Calibri" w:cs="Calibri"/>
        </w:rPr>
        <w:t>then</w:t>
      </w:r>
      <w:proofErr w:type="gramEnd"/>
    </w:p>
    <w:p w14:paraId="2D0A55A7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restart $SERVICENAME</w:t>
      </w:r>
    </w:p>
    <w:p w14:paraId="0084C136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="$SERVICENAME"</w:t>
      </w:r>
    </w:p>
    <w:p w14:paraId="7FF4EA6A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71D1CE61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$SERVICENAME"</w:t>
      </w:r>
    </w:p>
    <w:p w14:paraId="18E75DF2" w14:textId="62A14363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>
        <w:rPr>
          <w:rStyle w:val="Strong"/>
          <w:rFonts w:ascii="Calibri" w:hAnsi="Calibri" w:cs="Calibri"/>
        </w:rPr>
        <w:lastRenderedPageBreak/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sleep</w:t>
      </w:r>
      <w:proofErr w:type="gramEnd"/>
      <w:r w:rsidRPr="0094347C">
        <w:rPr>
          <w:rStyle w:val="Strong"/>
          <w:rFonts w:ascii="Calibri" w:hAnsi="Calibri" w:cs="Calibri"/>
        </w:rPr>
        <w:t xml:space="preserve"> 5</w:t>
      </w:r>
    </w:p>
    <w:p w14:paraId="7F0BC661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[ "$SERVICENAME" = "</w:t>
      </w:r>
      <w:proofErr w:type="spellStart"/>
      <w:r w:rsidRPr="0094347C">
        <w:rPr>
          <w:rStyle w:val="Strong"/>
          <w:rFonts w:ascii="Calibri" w:hAnsi="Calibri" w:cs="Calibri"/>
        </w:rPr>
        <w:t>crond</w:t>
      </w:r>
      <w:proofErr w:type="spellEnd"/>
      <w:r w:rsidRPr="0094347C">
        <w:rPr>
          <w:rStyle w:val="Strong"/>
          <w:rFonts w:ascii="Calibri" w:hAnsi="Calibri" w:cs="Calibri"/>
        </w:rPr>
        <w:t>" ]</w:t>
      </w:r>
    </w:p>
    <w:p w14:paraId="01C683A8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</w:t>
      </w:r>
      <w:proofErr w:type="gramStart"/>
      <w:r w:rsidRPr="0094347C">
        <w:rPr>
          <w:rStyle w:val="Strong"/>
          <w:rFonts w:ascii="Calibri" w:hAnsi="Calibri" w:cs="Calibri"/>
        </w:rPr>
        <w:t>then</w:t>
      </w:r>
      <w:proofErr w:type="gramEnd"/>
    </w:p>
    <w:p w14:paraId="37B586CB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systemctl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 xml:space="preserve"> restart </w:t>
      </w:r>
      <w:proofErr w:type="spellStart"/>
      <w:r w:rsidRPr="0094347C">
        <w:rPr>
          <w:rStyle w:val="Strong"/>
          <w:rFonts w:ascii="Calibri" w:hAnsi="Calibri" w:cs="Calibri"/>
        </w:rPr>
        <w:t>crond</w:t>
      </w:r>
      <w:proofErr w:type="spellEnd"/>
    </w:p>
    <w:p w14:paraId="4A00ED85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="$SERVICENAME"</w:t>
      </w:r>
    </w:p>
    <w:p w14:paraId="20A4D4A5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6E7E82CC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$SERVICENAME"</w:t>
      </w:r>
    </w:p>
    <w:p w14:paraId="066CC98B" w14:textId="633CC3DF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>
        <w:rPr>
          <w:rStyle w:val="Strong"/>
          <w:rFonts w:ascii="Calibri" w:hAnsi="Calibri" w:cs="Calibri"/>
        </w:rPr>
        <w:t xml:space="preserve">        </w:t>
      </w:r>
      <w:proofErr w:type="gramStart"/>
      <w:r w:rsidRPr="0094347C">
        <w:rPr>
          <w:rStyle w:val="Strong"/>
          <w:rFonts w:ascii="Calibri" w:hAnsi="Calibri" w:cs="Calibri"/>
        </w:rPr>
        <w:t>sleep</w:t>
      </w:r>
      <w:proofErr w:type="gramEnd"/>
      <w:r w:rsidRPr="0094347C">
        <w:rPr>
          <w:rStyle w:val="Strong"/>
          <w:rFonts w:ascii="Calibri" w:hAnsi="Calibri" w:cs="Calibri"/>
        </w:rPr>
        <w:t xml:space="preserve"> 5</w:t>
      </w:r>
    </w:p>
    <w:p w14:paraId="167C8FAC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gramStart"/>
      <w:r w:rsidRPr="0094347C">
        <w:rPr>
          <w:rStyle w:val="Strong"/>
          <w:rFonts w:ascii="Calibri" w:hAnsi="Calibri" w:cs="Calibri"/>
        </w:rPr>
        <w:t>else</w:t>
      </w:r>
      <w:proofErr w:type="gramEnd"/>
    </w:p>
    <w:p w14:paraId="43A07979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"not for this"</w:t>
      </w:r>
    </w:p>
    <w:p w14:paraId="7E60F570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</w:t>
      </w:r>
      <w:proofErr w:type="spellStart"/>
      <w:proofErr w:type="gramStart"/>
      <w:r w:rsidRPr="0094347C">
        <w:rPr>
          <w:rStyle w:val="Strong"/>
          <w:rFonts w:ascii="Calibri" w:hAnsi="Calibri" w:cs="Calibri"/>
        </w:rPr>
        <w:t>var</w:t>
      </w:r>
      <w:proofErr w:type="spellEnd"/>
      <w:proofErr w:type="gramEnd"/>
      <w:r w:rsidRPr="0094347C">
        <w:rPr>
          <w:rStyle w:val="Strong"/>
          <w:rFonts w:ascii="Calibri" w:hAnsi="Calibri" w:cs="Calibri"/>
        </w:rPr>
        <w:t>="$SERVICENAME"</w:t>
      </w:r>
    </w:p>
    <w:p w14:paraId="68B4CBC3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"</w:t>
      </w:r>
    </w:p>
    <w:p w14:paraId="7AF9DE43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    </w:t>
      </w: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"this is $SERVICENAME"</w:t>
      </w:r>
    </w:p>
    <w:p w14:paraId="5ED0BC28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r w:rsidRPr="0094347C">
        <w:rPr>
          <w:rStyle w:val="Strong"/>
          <w:rFonts w:ascii="Calibri" w:hAnsi="Calibri" w:cs="Calibri"/>
        </w:rPr>
        <w:t xml:space="preserve">  </w:t>
      </w:r>
      <w:proofErr w:type="gramStart"/>
      <w:r w:rsidRPr="0094347C">
        <w:rPr>
          <w:rStyle w:val="Strong"/>
          <w:rFonts w:ascii="Calibri" w:hAnsi="Calibri" w:cs="Calibri"/>
        </w:rPr>
        <w:t>fi</w:t>
      </w:r>
      <w:proofErr w:type="gramEnd"/>
    </w:p>
    <w:p w14:paraId="08CF2247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fi</w:t>
      </w:r>
      <w:proofErr w:type="gramEnd"/>
    </w:p>
    <w:p w14:paraId="0D62A5CF" w14:textId="77777777" w:rsidR="0094347C" w:rsidRPr="0094347C" w:rsidRDefault="0094347C" w:rsidP="0094347C">
      <w:pPr>
        <w:pStyle w:val="Style1"/>
        <w:rPr>
          <w:rStyle w:val="Strong"/>
          <w:rFonts w:ascii="Calibri" w:hAnsi="Calibri" w:cs="Calibri"/>
        </w:rPr>
      </w:pPr>
      <w:proofErr w:type="gramStart"/>
      <w:r w:rsidRPr="0094347C">
        <w:rPr>
          <w:rStyle w:val="Strong"/>
          <w:rFonts w:ascii="Calibri" w:hAnsi="Calibri" w:cs="Calibri"/>
        </w:rPr>
        <w:t>echo</w:t>
      </w:r>
      <w:proofErr w:type="gramEnd"/>
      <w:r w:rsidRPr="0094347C">
        <w:rPr>
          <w:rStyle w:val="Strong"/>
          <w:rFonts w:ascii="Calibri" w:hAnsi="Calibri" w:cs="Calibri"/>
        </w:rPr>
        <w:t xml:space="preserve"> "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>=$</w:t>
      </w:r>
      <w:proofErr w:type="spellStart"/>
      <w:r w:rsidRPr="0094347C">
        <w:rPr>
          <w:rStyle w:val="Strong"/>
          <w:rFonts w:ascii="Calibri" w:hAnsi="Calibri" w:cs="Calibri"/>
        </w:rPr>
        <w:t>var</w:t>
      </w:r>
      <w:proofErr w:type="spellEnd"/>
      <w:r w:rsidRPr="0094347C">
        <w:rPr>
          <w:rStyle w:val="Strong"/>
          <w:rFonts w:ascii="Calibri" w:hAnsi="Calibri" w:cs="Calibri"/>
        </w:rPr>
        <w:t xml:space="preserve">" </w:t>
      </w:r>
    </w:p>
    <w:p w14:paraId="551E6F6D" w14:textId="77777777" w:rsidR="00A03A98" w:rsidRDefault="00A03A98" w:rsidP="006A771E">
      <w:pPr>
        <w:rPr>
          <w:b/>
          <w:sz w:val="32"/>
          <w:szCs w:val="32"/>
        </w:rPr>
      </w:pPr>
    </w:p>
    <w:p w14:paraId="0BA58271" w14:textId="77777777" w:rsidR="00A03A98" w:rsidRDefault="00A03A98" w:rsidP="006A771E">
      <w:pPr>
        <w:rPr>
          <w:b/>
          <w:sz w:val="32"/>
          <w:szCs w:val="32"/>
        </w:rPr>
      </w:pPr>
    </w:p>
    <w:p w14:paraId="6789D45B" w14:textId="77777777" w:rsidR="00A03A98" w:rsidRDefault="00A03A98" w:rsidP="006A771E">
      <w:pPr>
        <w:rPr>
          <w:b/>
          <w:sz w:val="32"/>
          <w:szCs w:val="32"/>
        </w:rPr>
      </w:pPr>
    </w:p>
    <w:p w14:paraId="2DA4A6D0" w14:textId="77777777" w:rsidR="00A03A98" w:rsidRDefault="00A03A98" w:rsidP="006A771E">
      <w:pPr>
        <w:rPr>
          <w:b/>
          <w:sz w:val="32"/>
          <w:szCs w:val="32"/>
        </w:rPr>
      </w:pPr>
    </w:p>
    <w:p w14:paraId="07026DA5" w14:textId="67042FE8" w:rsidR="006A771E" w:rsidRPr="00A03A98" w:rsidRDefault="006A771E" w:rsidP="00A03A98">
      <w:pPr>
        <w:pStyle w:val="Heading2"/>
      </w:pPr>
      <w:r w:rsidRPr="00A03A98">
        <w:t>WINDOWS SCRIPT:</w:t>
      </w:r>
    </w:p>
    <w:p w14:paraId="67CD0FD1" w14:textId="77777777" w:rsidR="00A03A98" w:rsidRDefault="00A03A98" w:rsidP="006A771E">
      <w:pPr>
        <w:rPr>
          <w:sz w:val="28"/>
          <w:szCs w:val="28"/>
        </w:rPr>
      </w:pPr>
    </w:p>
    <w:p w14:paraId="1E992E57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>$</w:t>
      </w:r>
      <w:proofErr w:type="spellStart"/>
      <w:r w:rsidRPr="00A9626C">
        <w:rPr>
          <w:rStyle w:val="Strong"/>
        </w:rPr>
        <w:t>nodehostname</w:t>
      </w:r>
      <w:proofErr w:type="spellEnd"/>
      <w:r w:rsidRPr="00A9626C">
        <w:rPr>
          <w:rStyle w:val="Strong"/>
        </w:rPr>
        <w:t>='</w:t>
      </w:r>
      <w:proofErr w:type="spellStart"/>
      <w:r w:rsidRPr="00A9626C">
        <w:rPr>
          <w:rStyle w:val="Strong"/>
        </w:rPr>
        <w:t>windowsnode</w:t>
      </w:r>
      <w:proofErr w:type="spellEnd"/>
      <w:r w:rsidRPr="00A9626C">
        <w:rPr>
          <w:rStyle w:val="Strong"/>
        </w:rPr>
        <w:t>'</w:t>
      </w:r>
    </w:p>
    <w:p w14:paraId="75938AAE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>$</w:t>
      </w:r>
      <w:proofErr w:type="spellStart"/>
      <w:r w:rsidRPr="00A9626C">
        <w:rPr>
          <w:rStyle w:val="Strong"/>
        </w:rPr>
        <w:t>service_name</w:t>
      </w:r>
      <w:proofErr w:type="spellEnd"/>
      <w:r w:rsidRPr="00A9626C">
        <w:rPr>
          <w:rStyle w:val="Strong"/>
        </w:rPr>
        <w:t>='</w:t>
      </w:r>
      <w:proofErr w:type="spellStart"/>
      <w:r w:rsidRPr="00A9626C">
        <w:rPr>
          <w:rStyle w:val="Strong"/>
        </w:rPr>
        <w:t>iphlpsvc</w:t>
      </w:r>
      <w:proofErr w:type="spellEnd"/>
      <w:r w:rsidRPr="00A9626C">
        <w:rPr>
          <w:rStyle w:val="Strong"/>
        </w:rPr>
        <w:t>'</w:t>
      </w:r>
    </w:p>
    <w:p w14:paraId="383C3590" w14:textId="77777777" w:rsidR="0094347C" w:rsidRPr="00A9626C" w:rsidRDefault="0094347C" w:rsidP="0094347C">
      <w:pPr>
        <w:pStyle w:val="Style1"/>
        <w:rPr>
          <w:rStyle w:val="Strong"/>
        </w:rPr>
      </w:pPr>
    </w:p>
    <w:p w14:paraId="78DFB4FE" w14:textId="77777777" w:rsidR="0094347C" w:rsidRPr="00A9626C" w:rsidRDefault="0094347C" w:rsidP="0094347C">
      <w:pPr>
        <w:pStyle w:val="Style1"/>
        <w:rPr>
          <w:rStyle w:val="Strong"/>
        </w:rPr>
      </w:pPr>
      <w:proofErr w:type="gramStart"/>
      <w:r w:rsidRPr="00A9626C">
        <w:rPr>
          <w:rStyle w:val="Strong"/>
        </w:rPr>
        <w:t>if</w:t>
      </w:r>
      <w:proofErr w:type="gramEnd"/>
      <w:r w:rsidRPr="00A9626C">
        <w:rPr>
          <w:rStyle w:val="Strong"/>
        </w:rPr>
        <w:t xml:space="preserve"> ($</w:t>
      </w:r>
      <w:proofErr w:type="spellStart"/>
      <w:r w:rsidRPr="00A9626C">
        <w:rPr>
          <w:rStyle w:val="Strong"/>
        </w:rPr>
        <w:t>nodehostname</w:t>
      </w:r>
      <w:proofErr w:type="spellEnd"/>
      <w:r w:rsidRPr="00A9626C">
        <w:rPr>
          <w:rStyle w:val="Strong"/>
        </w:rPr>
        <w:t xml:space="preserve"> -</w:t>
      </w:r>
      <w:proofErr w:type="spellStart"/>
      <w:r w:rsidRPr="00A9626C">
        <w:rPr>
          <w:rStyle w:val="Strong"/>
        </w:rPr>
        <w:t>eq</w:t>
      </w:r>
      <w:proofErr w:type="spellEnd"/>
      <w:r w:rsidRPr="00A9626C">
        <w:rPr>
          <w:rStyle w:val="Strong"/>
        </w:rPr>
        <w:t xml:space="preserve"> "</w:t>
      </w:r>
      <w:proofErr w:type="spellStart"/>
      <w:r w:rsidRPr="00A9626C">
        <w:rPr>
          <w:rStyle w:val="Strong"/>
        </w:rPr>
        <w:t>windowsnode</w:t>
      </w:r>
      <w:proofErr w:type="spellEnd"/>
      <w:r w:rsidRPr="00A9626C">
        <w:rPr>
          <w:rStyle w:val="Strong"/>
        </w:rPr>
        <w:t>"){</w:t>
      </w:r>
    </w:p>
    <w:p w14:paraId="392F72C1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 xml:space="preserve">    Restart-Service -Name $</w:t>
      </w:r>
      <w:proofErr w:type="spellStart"/>
      <w:r w:rsidRPr="00A9626C">
        <w:rPr>
          <w:rStyle w:val="Strong"/>
        </w:rPr>
        <w:t>service_name</w:t>
      </w:r>
      <w:proofErr w:type="spellEnd"/>
    </w:p>
    <w:p w14:paraId="6C5220F7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 xml:space="preserve">    </w:t>
      </w:r>
      <w:proofErr w:type="gramStart"/>
      <w:r w:rsidRPr="00A9626C">
        <w:rPr>
          <w:rStyle w:val="Strong"/>
        </w:rPr>
        <w:t>echo</w:t>
      </w:r>
      <w:proofErr w:type="gramEnd"/>
      <w:r w:rsidRPr="00A9626C">
        <w:rPr>
          <w:rStyle w:val="Strong"/>
        </w:rPr>
        <w:t xml:space="preserve"> "Restarting Service $</w:t>
      </w:r>
      <w:proofErr w:type="spellStart"/>
      <w:r w:rsidRPr="00A9626C">
        <w:rPr>
          <w:rStyle w:val="Strong"/>
        </w:rPr>
        <w:t>service_name</w:t>
      </w:r>
      <w:proofErr w:type="spellEnd"/>
      <w:r w:rsidRPr="00A9626C">
        <w:rPr>
          <w:rStyle w:val="Strong"/>
        </w:rPr>
        <w:t>"</w:t>
      </w:r>
    </w:p>
    <w:p w14:paraId="25C78F2E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 xml:space="preserve">    $</w:t>
      </w:r>
      <w:proofErr w:type="spellStart"/>
      <w:r w:rsidRPr="00A9626C">
        <w:rPr>
          <w:rStyle w:val="Strong"/>
        </w:rPr>
        <w:t>var</w:t>
      </w:r>
      <w:proofErr w:type="spellEnd"/>
      <w:r w:rsidRPr="00A9626C">
        <w:rPr>
          <w:rStyle w:val="Strong"/>
        </w:rPr>
        <w:t>="$</w:t>
      </w:r>
      <w:proofErr w:type="spellStart"/>
      <w:r w:rsidRPr="00A9626C">
        <w:rPr>
          <w:rStyle w:val="Strong"/>
        </w:rPr>
        <w:t>service_name</w:t>
      </w:r>
      <w:proofErr w:type="spellEnd"/>
      <w:r w:rsidRPr="00A9626C">
        <w:rPr>
          <w:rStyle w:val="Strong"/>
        </w:rPr>
        <w:t>"</w:t>
      </w:r>
    </w:p>
    <w:p w14:paraId="73CC9D77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 xml:space="preserve">    </w:t>
      </w:r>
      <w:proofErr w:type="gramStart"/>
      <w:r w:rsidRPr="00A9626C">
        <w:rPr>
          <w:rStyle w:val="Strong"/>
        </w:rPr>
        <w:t>echo</w:t>
      </w:r>
      <w:proofErr w:type="gramEnd"/>
      <w:r w:rsidRPr="00A9626C">
        <w:rPr>
          <w:rStyle w:val="Strong"/>
        </w:rPr>
        <w:t xml:space="preserve"> "</w:t>
      </w:r>
      <w:proofErr w:type="spellStart"/>
      <w:r w:rsidRPr="00A9626C">
        <w:rPr>
          <w:rStyle w:val="Strong"/>
        </w:rPr>
        <w:t>var</w:t>
      </w:r>
      <w:proofErr w:type="spellEnd"/>
      <w:r w:rsidRPr="00A9626C">
        <w:rPr>
          <w:rStyle w:val="Strong"/>
        </w:rPr>
        <w:t>=$</w:t>
      </w:r>
      <w:proofErr w:type="spellStart"/>
      <w:r w:rsidRPr="00A9626C">
        <w:rPr>
          <w:rStyle w:val="Strong"/>
        </w:rPr>
        <w:t>var</w:t>
      </w:r>
      <w:proofErr w:type="spellEnd"/>
      <w:r w:rsidRPr="00A9626C">
        <w:rPr>
          <w:rStyle w:val="Strong"/>
        </w:rPr>
        <w:t>"</w:t>
      </w:r>
    </w:p>
    <w:p w14:paraId="0BC1E28F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lastRenderedPageBreak/>
        <w:t>}</w:t>
      </w:r>
    </w:p>
    <w:p w14:paraId="281D3309" w14:textId="77777777" w:rsidR="0094347C" w:rsidRPr="00A9626C" w:rsidRDefault="0094347C" w:rsidP="0094347C">
      <w:pPr>
        <w:pStyle w:val="Style1"/>
        <w:rPr>
          <w:rStyle w:val="Strong"/>
        </w:rPr>
      </w:pPr>
      <w:proofErr w:type="gramStart"/>
      <w:r w:rsidRPr="00A9626C">
        <w:rPr>
          <w:rStyle w:val="Strong"/>
        </w:rPr>
        <w:t>else{</w:t>
      </w:r>
      <w:proofErr w:type="gramEnd"/>
    </w:p>
    <w:p w14:paraId="033BA4C2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 xml:space="preserve">    </w:t>
      </w:r>
      <w:proofErr w:type="gramStart"/>
      <w:r w:rsidRPr="00A9626C">
        <w:rPr>
          <w:rStyle w:val="Strong"/>
        </w:rPr>
        <w:t>echo</w:t>
      </w:r>
      <w:proofErr w:type="gramEnd"/>
      <w:r w:rsidRPr="00A9626C">
        <w:rPr>
          <w:rStyle w:val="Strong"/>
        </w:rPr>
        <w:t xml:space="preserve"> "BYE"</w:t>
      </w:r>
    </w:p>
    <w:p w14:paraId="222C5AB4" w14:textId="77777777" w:rsidR="0094347C" w:rsidRPr="00A9626C" w:rsidRDefault="0094347C" w:rsidP="0094347C">
      <w:pPr>
        <w:pStyle w:val="Style1"/>
        <w:rPr>
          <w:rStyle w:val="Strong"/>
        </w:rPr>
      </w:pPr>
      <w:r w:rsidRPr="00A9626C">
        <w:rPr>
          <w:rStyle w:val="Strong"/>
        </w:rPr>
        <w:t>}</w:t>
      </w:r>
    </w:p>
    <w:p w14:paraId="2A332F2F" w14:textId="77777777" w:rsidR="006A771E" w:rsidRDefault="006A771E" w:rsidP="006A771E">
      <w:pPr>
        <w:rPr>
          <w:sz w:val="28"/>
          <w:szCs w:val="28"/>
        </w:rPr>
      </w:pPr>
    </w:p>
    <w:p w14:paraId="268D6F39" w14:textId="77777777" w:rsidR="008904CE" w:rsidRPr="00A03A98" w:rsidRDefault="006A771E" w:rsidP="00A03A98">
      <w:pPr>
        <w:pStyle w:val="Heading2"/>
      </w:pPr>
      <w:r w:rsidRPr="00A03A98">
        <w:t>MAIL SCRIPT:</w:t>
      </w:r>
    </w:p>
    <w:p w14:paraId="06D4A5E4" w14:textId="77777777" w:rsidR="00A03A98" w:rsidRDefault="00A03A98" w:rsidP="008904CE">
      <w:pPr>
        <w:rPr>
          <w:sz w:val="28"/>
          <w:szCs w:val="28"/>
        </w:rPr>
      </w:pPr>
    </w:p>
    <w:p w14:paraId="11F18CF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gramStart"/>
      <w:r w:rsidRPr="009522FE">
        <w:rPr>
          <w:rStyle w:val="Strong"/>
          <w:rFonts w:ascii="Calibri" w:hAnsi="Calibri" w:cs="Calibri"/>
        </w:rPr>
        <w:t>#!/</w:t>
      </w:r>
      <w:proofErr w:type="gramEnd"/>
      <w:r w:rsidRPr="009522FE">
        <w:rPr>
          <w:rStyle w:val="Strong"/>
          <w:rFonts w:ascii="Calibri" w:hAnsi="Calibri" w:cs="Calibri"/>
        </w:rPr>
        <w:t>bin/bash</w:t>
      </w:r>
    </w:p>
    <w:p w14:paraId="7AB91B05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>=</w:t>
      </w:r>
      <w:proofErr w:type="spellStart"/>
      <w:proofErr w:type="gramEnd"/>
      <w:r w:rsidRPr="009522FE">
        <w:rPr>
          <w:rStyle w:val="Strong"/>
          <w:rFonts w:ascii="Calibri" w:hAnsi="Calibri" w:cs="Calibri"/>
        </w:rPr>
        <w:t>httpd</w:t>
      </w:r>
      <w:proofErr w:type="spellEnd"/>
    </w:p>
    <w:p w14:paraId="2A4E795E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=</w:t>
      </w:r>
      <w:proofErr w:type="spellStart"/>
      <w:proofErr w:type="gramEnd"/>
      <w:r w:rsidRPr="009522FE">
        <w:rPr>
          <w:rStyle w:val="Strong"/>
          <w:rFonts w:ascii="Calibri" w:hAnsi="Calibri" w:cs="Calibri"/>
        </w:rPr>
        <w:t>centosnode</w:t>
      </w:r>
      <w:proofErr w:type="spellEnd"/>
    </w:p>
    <w:p w14:paraId="1F92CA0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>mail=alerts@zippyops.in</w:t>
      </w:r>
    </w:p>
    <w:p w14:paraId="5D5CBE23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spellStart"/>
      <w:r w:rsidRPr="009522FE">
        <w:rPr>
          <w:rStyle w:val="Strong"/>
          <w:rFonts w:ascii="Calibri" w:hAnsi="Calibri" w:cs="Calibri"/>
        </w:rPr>
        <w:t>event_id</w:t>
      </w:r>
      <w:proofErr w:type="spellEnd"/>
      <w:r w:rsidRPr="009522FE">
        <w:rPr>
          <w:rStyle w:val="Strong"/>
          <w:rFonts w:ascii="Calibri" w:hAnsi="Calibri" w:cs="Calibri"/>
        </w:rPr>
        <w:t>=</w:t>
      </w:r>
      <w:proofErr w:type="spellStart"/>
      <w:r w:rsidRPr="009522FE">
        <w:rPr>
          <w:rStyle w:val="Strong"/>
          <w:rFonts w:ascii="Calibri" w:hAnsi="Calibri" w:cs="Calibri"/>
        </w:rPr>
        <w:t>httpd</w:t>
      </w:r>
      <w:proofErr w:type="spellEnd"/>
    </w:p>
    <w:p w14:paraId="49F737E1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</w:p>
    <w:p w14:paraId="2C27938C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</w:p>
    <w:p w14:paraId="05542F6A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gramStart"/>
      <w:r w:rsidRPr="009522FE">
        <w:rPr>
          <w:rStyle w:val="Strong"/>
          <w:rFonts w:ascii="Calibri" w:hAnsi="Calibri" w:cs="Calibri"/>
        </w:rPr>
        <w:t>if</w:t>
      </w:r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centosnode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09ABA8EA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gramStart"/>
      <w:r w:rsidRPr="009522FE">
        <w:rPr>
          <w:rStyle w:val="Strong"/>
          <w:rFonts w:ascii="Calibri" w:hAnsi="Calibri" w:cs="Calibri"/>
        </w:rPr>
        <w:t>if</w:t>
      </w:r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crond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197BBD5A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Centos node" $mail</w:t>
      </w:r>
    </w:p>
    <w:p w14:paraId="3B1BDCD8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httpd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36F41852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Centos node" $mail</w:t>
      </w:r>
    </w:p>
    <w:p w14:paraId="4D55D110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ssh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7042336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Centos node" $mail</w:t>
      </w:r>
    </w:p>
    <w:p w14:paraId="36BA88B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2D1B2128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Services Restarted on Centos node" $mail</w:t>
      </w:r>
    </w:p>
    <w:p w14:paraId="04D3C51D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gramStart"/>
      <w:r w:rsidRPr="009522FE">
        <w:rPr>
          <w:rStyle w:val="Strong"/>
          <w:rFonts w:ascii="Calibri" w:hAnsi="Calibri" w:cs="Calibri"/>
        </w:rPr>
        <w:t>else</w:t>
      </w:r>
      <w:proofErr w:type="gramEnd"/>
    </w:p>
    <w:p w14:paraId="4B3DAB3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"this is not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</w:t>
      </w:r>
    </w:p>
    <w:p w14:paraId="17DF7531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 </w:t>
      </w:r>
      <w:proofErr w:type="gramStart"/>
      <w:r w:rsidRPr="009522FE">
        <w:rPr>
          <w:rStyle w:val="Strong"/>
          <w:rFonts w:ascii="Calibri" w:hAnsi="Calibri" w:cs="Calibri"/>
        </w:rPr>
        <w:t>exit</w:t>
      </w:r>
      <w:proofErr w:type="gramEnd"/>
      <w:r w:rsidRPr="009522FE">
        <w:rPr>
          <w:rStyle w:val="Strong"/>
          <w:rFonts w:ascii="Calibri" w:hAnsi="Calibri" w:cs="Calibri"/>
        </w:rPr>
        <w:t xml:space="preserve"> 0</w:t>
      </w:r>
    </w:p>
    <w:p w14:paraId="729FA27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</w:t>
      </w:r>
      <w:proofErr w:type="gramStart"/>
      <w:r w:rsidRPr="009522FE">
        <w:rPr>
          <w:rStyle w:val="Strong"/>
          <w:rFonts w:ascii="Calibri" w:hAnsi="Calibri" w:cs="Calibri"/>
        </w:rPr>
        <w:t>fi</w:t>
      </w:r>
      <w:proofErr w:type="gramEnd"/>
    </w:p>
    <w:p w14:paraId="71282B2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ubuntunode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2D0D8B68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if</w:t>
      </w:r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cron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7BA9ECD2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Ubuntu node" $mail</w:t>
      </w:r>
    </w:p>
    <w:p w14:paraId="40EF1E8A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java ]; then</w:t>
      </w:r>
    </w:p>
    <w:p w14:paraId="30735D7D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lastRenderedPageBreak/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Ubuntu node" $mail</w:t>
      </w:r>
    </w:p>
    <w:p w14:paraId="54D6579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apache2 ]; then</w:t>
      </w:r>
    </w:p>
    <w:p w14:paraId="3DEABA6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Ubuntu node" $mail</w:t>
      </w:r>
    </w:p>
    <w:p w14:paraId="70FEFCDA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013730C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Ubuntu node" $mail</w:t>
      </w:r>
    </w:p>
    <w:p w14:paraId="3D58212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else</w:t>
      </w:r>
      <w:proofErr w:type="gramEnd"/>
    </w:p>
    <w:p w14:paraId="78FDD373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"this is not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</w:t>
      </w:r>
    </w:p>
    <w:p w14:paraId="3CA5E41B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exit</w:t>
      </w:r>
      <w:proofErr w:type="gramEnd"/>
      <w:r w:rsidRPr="009522FE">
        <w:rPr>
          <w:rStyle w:val="Strong"/>
          <w:rFonts w:ascii="Calibri" w:hAnsi="Calibri" w:cs="Calibri"/>
        </w:rPr>
        <w:t xml:space="preserve"> 0</w:t>
      </w:r>
    </w:p>
    <w:p w14:paraId="432CA711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fi</w:t>
      </w:r>
      <w:proofErr w:type="gramEnd"/>
    </w:p>
    <w:p w14:paraId="2312070D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windowsnode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05A5495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if</w:t>
      </w:r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System ]; then</w:t>
      </w:r>
    </w:p>
    <w:p w14:paraId="30FAD98F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Windows node" $mail</w:t>
      </w:r>
    </w:p>
    <w:p w14:paraId="227905B6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</w:t>
      </w:r>
      <w:proofErr w:type="spellStart"/>
      <w:r w:rsidRPr="009522FE">
        <w:rPr>
          <w:rStyle w:val="Strong"/>
          <w:rFonts w:ascii="Calibri" w:hAnsi="Calibri" w:cs="Calibri"/>
        </w:rPr>
        <w:t>httpd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17DCEAE4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Windows node" $mail</w:t>
      </w:r>
    </w:p>
    <w:p w14:paraId="112BE328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python ]; then</w:t>
      </w:r>
    </w:p>
    <w:p w14:paraId="5BB61D18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Windows node" $mail</w:t>
      </w:r>
    </w:p>
    <w:p w14:paraId="7486F7F5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spellStart"/>
      <w:proofErr w:type="gramStart"/>
      <w:r w:rsidRPr="009522FE">
        <w:rPr>
          <w:rStyle w:val="Strong"/>
          <w:rFonts w:ascii="Calibri" w:hAnsi="Calibri" w:cs="Calibri"/>
        </w:rPr>
        <w:t>elif</w:t>
      </w:r>
      <w:proofErr w:type="spellEnd"/>
      <w:proofErr w:type="gramEnd"/>
      <w:r w:rsidRPr="009522FE">
        <w:rPr>
          <w:rStyle w:val="Strong"/>
          <w:rFonts w:ascii="Calibri" w:hAnsi="Calibri" w:cs="Calibri"/>
        </w:rPr>
        <w:t xml:space="preserve"> [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== 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]; then</w:t>
      </w:r>
    </w:p>
    <w:p w14:paraId="78E374D3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running on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 | mail -s "$</w:t>
      </w:r>
      <w:proofErr w:type="spellStart"/>
      <w:r w:rsidRPr="009522FE">
        <w:rPr>
          <w:rStyle w:val="Strong"/>
          <w:rFonts w:ascii="Calibri" w:hAnsi="Calibri" w:cs="Calibri"/>
        </w:rPr>
        <w:t>var</w:t>
      </w:r>
      <w:proofErr w:type="spellEnd"/>
      <w:r w:rsidRPr="009522FE">
        <w:rPr>
          <w:rStyle w:val="Strong"/>
          <w:rFonts w:ascii="Calibri" w:hAnsi="Calibri" w:cs="Calibri"/>
        </w:rPr>
        <w:t xml:space="preserve"> Service Restarted on Windows node" $mail</w:t>
      </w:r>
    </w:p>
    <w:p w14:paraId="4905C88D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else</w:t>
      </w:r>
      <w:proofErr w:type="gramEnd"/>
    </w:p>
    <w:p w14:paraId="7DEB9379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echo</w:t>
      </w:r>
      <w:proofErr w:type="gramEnd"/>
      <w:r w:rsidRPr="009522FE">
        <w:rPr>
          <w:rStyle w:val="Strong"/>
          <w:rFonts w:ascii="Calibri" w:hAnsi="Calibri" w:cs="Calibri"/>
        </w:rPr>
        <w:t xml:space="preserve"> "this is not $</w:t>
      </w:r>
      <w:proofErr w:type="spellStart"/>
      <w:r w:rsidRPr="009522FE">
        <w:rPr>
          <w:rStyle w:val="Strong"/>
          <w:rFonts w:ascii="Calibri" w:hAnsi="Calibri" w:cs="Calibri"/>
        </w:rPr>
        <w:t>nodehostname</w:t>
      </w:r>
      <w:proofErr w:type="spellEnd"/>
      <w:r w:rsidRPr="009522FE">
        <w:rPr>
          <w:rStyle w:val="Strong"/>
          <w:rFonts w:ascii="Calibri" w:hAnsi="Calibri" w:cs="Calibri"/>
        </w:rPr>
        <w:t>"</w:t>
      </w:r>
    </w:p>
    <w:p w14:paraId="51858962" w14:textId="77777777" w:rsidR="009522FE" w:rsidRP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  </w:t>
      </w:r>
      <w:proofErr w:type="gramStart"/>
      <w:r w:rsidRPr="009522FE">
        <w:rPr>
          <w:rStyle w:val="Strong"/>
          <w:rFonts w:ascii="Calibri" w:hAnsi="Calibri" w:cs="Calibri"/>
        </w:rPr>
        <w:t>exit</w:t>
      </w:r>
      <w:proofErr w:type="gramEnd"/>
      <w:r w:rsidRPr="009522FE">
        <w:rPr>
          <w:rStyle w:val="Strong"/>
          <w:rFonts w:ascii="Calibri" w:hAnsi="Calibri" w:cs="Calibri"/>
        </w:rPr>
        <w:t xml:space="preserve"> 0</w:t>
      </w:r>
    </w:p>
    <w:p w14:paraId="0B856BB6" w14:textId="77777777" w:rsidR="009522FE" w:rsidRDefault="009522FE" w:rsidP="009522FE">
      <w:pPr>
        <w:pStyle w:val="Style1"/>
        <w:rPr>
          <w:rStyle w:val="Strong"/>
          <w:rFonts w:ascii="Calibri" w:hAnsi="Calibri" w:cs="Calibri"/>
        </w:rPr>
      </w:pPr>
      <w:r w:rsidRPr="009522FE">
        <w:rPr>
          <w:rStyle w:val="Strong"/>
          <w:rFonts w:ascii="Calibri" w:hAnsi="Calibri" w:cs="Calibri"/>
        </w:rPr>
        <w:t xml:space="preserve">  </w:t>
      </w:r>
      <w:proofErr w:type="gramStart"/>
      <w:r w:rsidRPr="009522FE">
        <w:rPr>
          <w:rStyle w:val="Strong"/>
          <w:rFonts w:ascii="Calibri" w:hAnsi="Calibri" w:cs="Calibri"/>
        </w:rPr>
        <w:t>fi</w:t>
      </w:r>
      <w:proofErr w:type="gramEnd"/>
    </w:p>
    <w:p w14:paraId="5B60807A" w14:textId="1881EE06" w:rsidR="009522FE" w:rsidRPr="009522FE" w:rsidRDefault="009522FE" w:rsidP="009522FE">
      <w:pPr>
        <w:pStyle w:val="Style1"/>
        <w:rPr>
          <w:rFonts w:ascii="Calibri" w:hAnsi="Calibri" w:cs="Calibri"/>
          <w:b/>
          <w:bCs/>
        </w:rPr>
      </w:pPr>
      <w:proofErr w:type="gramStart"/>
      <w:r w:rsidRPr="009522FE">
        <w:rPr>
          <w:rStyle w:val="Strong"/>
          <w:rFonts w:ascii="Calibri" w:hAnsi="Calibri" w:cs="Calibri"/>
        </w:rPr>
        <w:t>fi</w:t>
      </w:r>
      <w:proofErr w:type="gramEnd"/>
    </w:p>
    <w:p w14:paraId="52E294B0" w14:textId="422DFD2B" w:rsidR="009135C3" w:rsidRPr="009135C3" w:rsidRDefault="009135C3" w:rsidP="009135C3">
      <w:pPr>
        <w:tabs>
          <w:tab w:val="left" w:pos="990"/>
        </w:tabs>
        <w:rPr>
          <w:rFonts w:ascii="Calibri" w:hAnsi="Calibri" w:cs="Calibri"/>
          <w:lang w:val="en-US"/>
        </w:rPr>
      </w:pPr>
    </w:p>
    <w:sectPr w:rsidR="009135C3" w:rsidRPr="009135C3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170" w:bottom="27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BEF15C" w14:textId="77777777" w:rsidR="0046439B" w:rsidRDefault="0046439B">
      <w:pPr>
        <w:spacing w:after="0"/>
      </w:pPr>
      <w:r>
        <w:separator/>
      </w:r>
    </w:p>
  </w:endnote>
  <w:endnote w:type="continuationSeparator" w:id="0">
    <w:p w14:paraId="275A77A3" w14:textId="77777777" w:rsidR="0046439B" w:rsidRDefault="004643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BF80EC" w14:textId="77777777" w:rsidR="002B3D98" w:rsidRDefault="002B3D9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964741"/>
      <w:placeholder>
        <w:docPart w:val="DefaultPlaceholder_1081868574"/>
      </w:placeholder>
    </w:sdtPr>
    <w:sdtEndPr/>
    <w:sdtContent>
      <w:p w14:paraId="60536745" w14:textId="77777777" w:rsidR="00A84809" w:rsidRDefault="00A84809">
        <w:pPr>
          <w:pStyle w:val="Footer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15B95DB" wp14:editId="0190B46D">
                  <wp:simplePos x="0" y="0"/>
                  <wp:positionH relativeFrom="column">
                    <wp:posOffset>4162425</wp:posOffset>
                  </wp:positionH>
                  <wp:positionV relativeFrom="paragraph">
                    <wp:posOffset>-3175</wp:posOffset>
                  </wp:positionV>
                  <wp:extent cx="2226310" cy="354965"/>
                  <wp:effectExtent l="9525" t="6350" r="12065" b="10160"/>
                  <wp:wrapNone/>
                  <wp:docPr id="1" name="Text Box 14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 bwMode="auto">
                          <a:xfrm>
                            <a:off x="0" y="0"/>
                            <a:ext cx="2226310" cy="354965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>
                            <a:solidFill>
                              <a:srgbClr val="FFFFFF"/>
                            </a:solidFill>
                            <a:miter lim="800000"/>
                          </a:ln>
                        </wps:spPr>
                        <wps:txbx>
                          <w:txbxContent>
                            <w:p w14:paraId="1E5EB436" w14:textId="77777777" w:rsidR="00A84809" w:rsidRDefault="00A84809">
                              <w:pPr>
                                <w:spacing w:line="192" w:lineRule="auto"/>
                                <w:jc w:val="center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www.zippyops.com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shapetype w14:anchorId="115B95DB" id="_x0000_t202" coordsize="21600,21600" o:spt="202" path="m,l,21600r21600,l21600,xe">
                  <v:stroke joinstyle="miter"/>
                  <v:path gradientshapeok="t" o:connecttype="rect"/>
                </v:shapetype>
                <v:shape id="Text Box 14" o:spid="_x0000_s1026" type="#_x0000_t202" style="position:absolute;left:0;text-align:left;margin-left:327.75pt;margin-top:-.25pt;width:175.3pt;height:27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" fillcolor="#0070c0" strokecolor="white" strokeweight=".5pt">
                  <v:textbox>
                    <w:txbxContent>
                      <w:p w14:paraId="1E5EB436" w14:textId="77777777" w:rsidR="00A84809" w:rsidRDefault="00A84809">
                        <w:pPr>
                          <w:spacing w:line="192" w:lineRule="auto"/>
                          <w:jc w:val="center"/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>
                          <w:rPr>
                            <w:color w:val="FFFFFF" w:themeColor="background1"/>
                            <w:sz w:val="40"/>
                            <w:szCs w:val="40"/>
                          </w:rPr>
                          <w:t>www.zippyops.com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22FE">
          <w:rPr>
            <w:noProof/>
          </w:rPr>
          <w:t>10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74E2662" w14:textId="77777777" w:rsidR="002B3D98" w:rsidRDefault="002B3D9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066DE8" w14:textId="77777777" w:rsidR="0046439B" w:rsidRDefault="0046439B">
      <w:pPr>
        <w:spacing w:after="0"/>
      </w:pPr>
      <w:r>
        <w:separator/>
      </w:r>
    </w:p>
  </w:footnote>
  <w:footnote w:type="continuationSeparator" w:id="0">
    <w:p w14:paraId="4DC94140" w14:textId="77777777" w:rsidR="0046439B" w:rsidRDefault="004643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3FF81C" w14:textId="77777777" w:rsidR="00A84809" w:rsidRDefault="0046439B">
    <w:pPr>
      <w:pStyle w:val="Header"/>
    </w:pPr>
    <w:r>
      <w:rPr>
        <w:lang w:eastAsia="en-US"/>
      </w:rPr>
      <w:pict w14:anchorId="3CA75A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19" o:spid="_x0000_s2050" type="#_x0000_t75" style="position:absolute;margin-left:0;margin-top:0;width:481.4pt;height:620pt;z-index:-251653120;mso-position-horizontal:center;mso-position-horizontal-relative:margin;mso-position-vertical:center;mso-position-vertical-relative:margin" o:allowincell="f">
          <v:imagedata r:id="rId1" o:title="Rectangle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5AECD" w14:textId="7DD0E53D" w:rsidR="00A84809" w:rsidRDefault="0046439B">
    <w:pPr>
      <w:pStyle w:val="Header"/>
      <w:pBdr>
        <w:bottom w:val="double" w:sz="6" w:space="1" w:color="auto"/>
      </w:pBdr>
      <w:rPr>
        <w:sz w:val="20"/>
        <w:szCs w:val="20"/>
      </w:rPr>
    </w:pPr>
    <w:r>
      <w:rPr>
        <w:b/>
        <w:color w:val="C00000"/>
        <w:sz w:val="40"/>
        <w:szCs w:val="40"/>
        <w:lang w:eastAsia="en-US"/>
      </w:rPr>
      <w:pict w14:anchorId="7B47ECF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14217720" o:spid="_x0000_s2051" type="#_x0000_t75" style="position:absolute;margin-left:0;margin-top:0;width:481.4pt;height:620pt;z-index:-251652096;mso-position-horizontal:center;mso-position-horizontal-relative:margin;mso-position-vertical:center;mso-position-vertical-relative:margin" o:allowincell="f">
          <v:imagedata r:id="rId1" o:title="Rectanglelogo" gain="15729f" blacklevel="29491f"/>
          <w10:wrap anchorx="margin" anchory="margin"/>
        </v:shape>
      </w:pict>
    </w:r>
    <w:r w:rsidR="00A84809">
      <w:rPr>
        <w:b/>
        <w:color w:val="C00000"/>
        <w:sz w:val="40"/>
        <w:szCs w:val="40"/>
      </w:rPr>
      <w:t>ZippyOPS</w:t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  <w:r w:rsidR="00A84809">
      <w:rPr>
        <w:b/>
        <w:sz w:val="40"/>
        <w:szCs w:val="40"/>
      </w:rP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819F93" w14:textId="77777777" w:rsidR="00A84809" w:rsidRDefault="00A8480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1" locked="0" layoutInCell="1" allowOverlap="1" wp14:anchorId="2766601D" wp14:editId="1D81F9F3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530" cy="7397750"/>
          <wp:effectExtent l="19050" t="0" r="13970" b="3023235"/>
          <wp:wrapNone/>
          <wp:docPr id="11" name="Picture 11" descr="Butterfl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Butterfly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>
                    <a:fillRect/>
                  </a:stretch>
                </pic:blipFill>
                <pic:spPr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23BECCF"/>
    <w:multiLevelType w:val="singleLevel"/>
    <w:tmpl w:val="F23BECC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2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3">
    <w:nsid w:val="02A10D0E"/>
    <w:multiLevelType w:val="multilevel"/>
    <w:tmpl w:val="02A10D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3C5EBB"/>
    <w:multiLevelType w:val="multilevel"/>
    <w:tmpl w:val="063C5EB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077A8C"/>
    <w:multiLevelType w:val="multilevel"/>
    <w:tmpl w:val="09077A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4122D1"/>
    <w:multiLevelType w:val="multilevel"/>
    <w:tmpl w:val="0A4122D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339FD"/>
    <w:multiLevelType w:val="multilevel"/>
    <w:tmpl w:val="103339FD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AD77DD"/>
    <w:multiLevelType w:val="multilevel"/>
    <w:tmpl w:val="10AD77D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B64925"/>
    <w:multiLevelType w:val="multilevel"/>
    <w:tmpl w:val="14B6492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BEC63B2"/>
    <w:multiLevelType w:val="multilevel"/>
    <w:tmpl w:val="1BEC63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C2A2F9B"/>
    <w:multiLevelType w:val="multilevel"/>
    <w:tmpl w:val="1C2A2F9B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F8F5F97"/>
    <w:multiLevelType w:val="multilevel"/>
    <w:tmpl w:val="1F8F5F9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FED7435"/>
    <w:multiLevelType w:val="multilevel"/>
    <w:tmpl w:val="1FED743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597E51"/>
    <w:multiLevelType w:val="multilevel"/>
    <w:tmpl w:val="21597E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D4094F"/>
    <w:multiLevelType w:val="multilevel"/>
    <w:tmpl w:val="24D4094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05C94"/>
    <w:multiLevelType w:val="multilevel"/>
    <w:tmpl w:val="26705C94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>
    <w:nsid w:val="29EF6FB5"/>
    <w:multiLevelType w:val="multilevel"/>
    <w:tmpl w:val="29EF6FB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DCC941A"/>
    <w:multiLevelType w:val="singleLevel"/>
    <w:tmpl w:val="2DCC941A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19">
    <w:nsid w:val="328D773E"/>
    <w:multiLevelType w:val="multilevel"/>
    <w:tmpl w:val="328D77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085BE1"/>
    <w:multiLevelType w:val="multilevel"/>
    <w:tmpl w:val="34085B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72790EC"/>
    <w:multiLevelType w:val="singleLevel"/>
    <w:tmpl w:val="372790EC"/>
    <w:lvl w:ilvl="0">
      <w:start w:val="1"/>
      <w:numFmt w:val="decimal"/>
      <w:suff w:val="space"/>
      <w:lvlText w:val="%1."/>
      <w:lvlJc w:val="left"/>
      <w:pPr>
        <w:ind w:left="937" w:firstLine="0"/>
      </w:pPr>
    </w:lvl>
  </w:abstractNum>
  <w:abstractNum w:abstractNumId="22">
    <w:nsid w:val="39B47583"/>
    <w:multiLevelType w:val="multilevel"/>
    <w:tmpl w:val="39B4758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B4F18DE"/>
    <w:multiLevelType w:val="multilevel"/>
    <w:tmpl w:val="3B4F18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B7A6C71"/>
    <w:multiLevelType w:val="multilevel"/>
    <w:tmpl w:val="3B7A6C7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AD35464"/>
    <w:multiLevelType w:val="multilevel"/>
    <w:tmpl w:val="4AD35464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6">
    <w:nsid w:val="55294FAA"/>
    <w:multiLevelType w:val="multilevel"/>
    <w:tmpl w:val="C0202A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nsid w:val="58F62A3D"/>
    <w:multiLevelType w:val="multilevel"/>
    <w:tmpl w:val="58F62A3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2D211B"/>
    <w:multiLevelType w:val="multilevel"/>
    <w:tmpl w:val="5B2D211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ED6292"/>
    <w:multiLevelType w:val="singleLevel"/>
    <w:tmpl w:val="68ED6292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6"/>
      </w:rPr>
    </w:lvl>
  </w:abstractNum>
  <w:abstractNum w:abstractNumId="30">
    <w:nsid w:val="69BE66A9"/>
    <w:multiLevelType w:val="multilevel"/>
    <w:tmpl w:val="69BE66A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AE769F5"/>
    <w:multiLevelType w:val="multilevel"/>
    <w:tmpl w:val="6AE769F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61610C"/>
    <w:multiLevelType w:val="singleLevel"/>
    <w:tmpl w:val="7261610C"/>
    <w:lvl w:ilvl="0">
      <w:start w:val="1"/>
      <w:numFmt w:val="decimal"/>
      <w:suff w:val="space"/>
      <w:lvlText w:val="%1."/>
      <w:lvlJc w:val="left"/>
    </w:lvl>
  </w:abstractNum>
  <w:abstractNum w:abstractNumId="33">
    <w:nsid w:val="73235369"/>
    <w:multiLevelType w:val="multilevel"/>
    <w:tmpl w:val="732353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4">
    <w:nsid w:val="74011788"/>
    <w:multiLevelType w:val="multilevel"/>
    <w:tmpl w:val="740117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59D5052"/>
    <w:multiLevelType w:val="multilevel"/>
    <w:tmpl w:val="759D5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22"/>
  </w:num>
  <w:num w:numId="5">
    <w:abstractNumId w:val="19"/>
  </w:num>
  <w:num w:numId="6">
    <w:abstractNumId w:val="11"/>
  </w:num>
  <w:num w:numId="7">
    <w:abstractNumId w:val="35"/>
  </w:num>
  <w:num w:numId="8">
    <w:abstractNumId w:val="12"/>
  </w:num>
  <w:num w:numId="9">
    <w:abstractNumId w:val="25"/>
  </w:num>
  <w:num w:numId="10">
    <w:abstractNumId w:val="17"/>
  </w:num>
  <w:num w:numId="11">
    <w:abstractNumId w:val="32"/>
  </w:num>
  <w:num w:numId="12">
    <w:abstractNumId w:val="16"/>
  </w:num>
  <w:num w:numId="13">
    <w:abstractNumId w:val="21"/>
  </w:num>
  <w:num w:numId="14">
    <w:abstractNumId w:val="18"/>
  </w:num>
  <w:num w:numId="15">
    <w:abstractNumId w:val="0"/>
  </w:num>
  <w:num w:numId="16">
    <w:abstractNumId w:val="28"/>
  </w:num>
  <w:num w:numId="17">
    <w:abstractNumId w:val="24"/>
  </w:num>
  <w:num w:numId="18">
    <w:abstractNumId w:val="9"/>
  </w:num>
  <w:num w:numId="19">
    <w:abstractNumId w:val="34"/>
  </w:num>
  <w:num w:numId="20">
    <w:abstractNumId w:val="5"/>
  </w:num>
  <w:num w:numId="21">
    <w:abstractNumId w:val="13"/>
  </w:num>
  <w:num w:numId="22">
    <w:abstractNumId w:val="31"/>
  </w:num>
  <w:num w:numId="23">
    <w:abstractNumId w:val="33"/>
  </w:num>
  <w:num w:numId="24">
    <w:abstractNumId w:val="7"/>
  </w:num>
  <w:num w:numId="25">
    <w:abstractNumId w:val="15"/>
  </w:num>
  <w:num w:numId="26">
    <w:abstractNumId w:val="30"/>
  </w:num>
  <w:num w:numId="27">
    <w:abstractNumId w:val="20"/>
  </w:num>
  <w:num w:numId="28">
    <w:abstractNumId w:val="29"/>
  </w:num>
  <w:num w:numId="29">
    <w:abstractNumId w:val="14"/>
  </w:num>
  <w:num w:numId="30">
    <w:abstractNumId w:val="4"/>
  </w:num>
  <w:num w:numId="31">
    <w:abstractNumId w:val="10"/>
  </w:num>
  <w:num w:numId="32">
    <w:abstractNumId w:val="27"/>
  </w:num>
  <w:num w:numId="33">
    <w:abstractNumId w:val="23"/>
  </w:num>
  <w:num w:numId="34">
    <w:abstractNumId w:val="6"/>
  </w:num>
  <w:num w:numId="35">
    <w:abstractNumId w:val="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noPunctuationKerning/>
  <w:characterSpacingControl w:val="doNotCompress"/>
  <w:hdr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FEE"/>
    <w:rsid w:val="000020F5"/>
    <w:rsid w:val="000061DF"/>
    <w:rsid w:val="00010993"/>
    <w:rsid w:val="00016548"/>
    <w:rsid w:val="00016917"/>
    <w:rsid w:val="00020E6B"/>
    <w:rsid w:val="0002278B"/>
    <w:rsid w:val="000228C0"/>
    <w:rsid w:val="00023BEB"/>
    <w:rsid w:val="000243EA"/>
    <w:rsid w:val="00025AEF"/>
    <w:rsid w:val="00030169"/>
    <w:rsid w:val="0003295B"/>
    <w:rsid w:val="00034439"/>
    <w:rsid w:val="00035D39"/>
    <w:rsid w:val="000367A5"/>
    <w:rsid w:val="000375BA"/>
    <w:rsid w:val="000416D5"/>
    <w:rsid w:val="00043F17"/>
    <w:rsid w:val="00054989"/>
    <w:rsid w:val="000568E8"/>
    <w:rsid w:val="00060E5B"/>
    <w:rsid w:val="000617B9"/>
    <w:rsid w:val="0006265F"/>
    <w:rsid w:val="000628FC"/>
    <w:rsid w:val="000670B5"/>
    <w:rsid w:val="00067543"/>
    <w:rsid w:val="000703FC"/>
    <w:rsid w:val="000713A3"/>
    <w:rsid w:val="0008193C"/>
    <w:rsid w:val="0008236A"/>
    <w:rsid w:val="00083C71"/>
    <w:rsid w:val="0008489F"/>
    <w:rsid w:val="00084EBD"/>
    <w:rsid w:val="00085ACA"/>
    <w:rsid w:val="00086D5B"/>
    <w:rsid w:val="000944D0"/>
    <w:rsid w:val="00095114"/>
    <w:rsid w:val="000A261F"/>
    <w:rsid w:val="000A5C77"/>
    <w:rsid w:val="000A7609"/>
    <w:rsid w:val="000B035A"/>
    <w:rsid w:val="000B10C1"/>
    <w:rsid w:val="000B1434"/>
    <w:rsid w:val="000B25A4"/>
    <w:rsid w:val="000C2413"/>
    <w:rsid w:val="000C2843"/>
    <w:rsid w:val="000C3A7E"/>
    <w:rsid w:val="000C443D"/>
    <w:rsid w:val="000C6DDE"/>
    <w:rsid w:val="000D1BC3"/>
    <w:rsid w:val="000D7B08"/>
    <w:rsid w:val="000E184D"/>
    <w:rsid w:val="000E4E42"/>
    <w:rsid w:val="000E4FEB"/>
    <w:rsid w:val="000E5140"/>
    <w:rsid w:val="000E745D"/>
    <w:rsid w:val="000F0D75"/>
    <w:rsid w:val="000F2E99"/>
    <w:rsid w:val="000F3447"/>
    <w:rsid w:val="000F5FD2"/>
    <w:rsid w:val="000F712B"/>
    <w:rsid w:val="00102D64"/>
    <w:rsid w:val="001124FF"/>
    <w:rsid w:val="0011414C"/>
    <w:rsid w:val="001149C2"/>
    <w:rsid w:val="00121551"/>
    <w:rsid w:val="00122300"/>
    <w:rsid w:val="0012343E"/>
    <w:rsid w:val="00125DBF"/>
    <w:rsid w:val="00127080"/>
    <w:rsid w:val="001276CB"/>
    <w:rsid w:val="001318D8"/>
    <w:rsid w:val="0013261A"/>
    <w:rsid w:val="00142029"/>
    <w:rsid w:val="00144FAA"/>
    <w:rsid w:val="0015338B"/>
    <w:rsid w:val="00157E52"/>
    <w:rsid w:val="00162021"/>
    <w:rsid w:val="00162F44"/>
    <w:rsid w:val="00164D64"/>
    <w:rsid w:val="001668E8"/>
    <w:rsid w:val="00166E05"/>
    <w:rsid w:val="0016746F"/>
    <w:rsid w:val="0017227A"/>
    <w:rsid w:val="0017647D"/>
    <w:rsid w:val="00180131"/>
    <w:rsid w:val="0018084E"/>
    <w:rsid w:val="00180BED"/>
    <w:rsid w:val="00181578"/>
    <w:rsid w:val="00181603"/>
    <w:rsid w:val="001818EC"/>
    <w:rsid w:val="001834D9"/>
    <w:rsid w:val="00186C00"/>
    <w:rsid w:val="00187ACC"/>
    <w:rsid w:val="00190922"/>
    <w:rsid w:val="00192BA9"/>
    <w:rsid w:val="001951D1"/>
    <w:rsid w:val="001961CF"/>
    <w:rsid w:val="001965B4"/>
    <w:rsid w:val="00196D30"/>
    <w:rsid w:val="001A0CB4"/>
    <w:rsid w:val="001A2922"/>
    <w:rsid w:val="001B28E5"/>
    <w:rsid w:val="001B3287"/>
    <w:rsid w:val="001B4E68"/>
    <w:rsid w:val="001B50F1"/>
    <w:rsid w:val="001C2342"/>
    <w:rsid w:val="001C30B8"/>
    <w:rsid w:val="001C34D6"/>
    <w:rsid w:val="001C3DFF"/>
    <w:rsid w:val="001C4DA8"/>
    <w:rsid w:val="001C6488"/>
    <w:rsid w:val="001C65F8"/>
    <w:rsid w:val="001E390F"/>
    <w:rsid w:val="001E6318"/>
    <w:rsid w:val="001E6447"/>
    <w:rsid w:val="001F3052"/>
    <w:rsid w:val="001F4889"/>
    <w:rsid w:val="001F6F30"/>
    <w:rsid w:val="001F7B3C"/>
    <w:rsid w:val="001F7EEC"/>
    <w:rsid w:val="00201C1D"/>
    <w:rsid w:val="00201D5B"/>
    <w:rsid w:val="00202497"/>
    <w:rsid w:val="00204149"/>
    <w:rsid w:val="0020533B"/>
    <w:rsid w:val="00205E22"/>
    <w:rsid w:val="00207086"/>
    <w:rsid w:val="0020740C"/>
    <w:rsid w:val="002128ED"/>
    <w:rsid w:val="00213EEF"/>
    <w:rsid w:val="00215DDB"/>
    <w:rsid w:val="00215F90"/>
    <w:rsid w:val="00224110"/>
    <w:rsid w:val="00227486"/>
    <w:rsid w:val="002276D9"/>
    <w:rsid w:val="00232ADD"/>
    <w:rsid w:val="00233154"/>
    <w:rsid w:val="00233FEE"/>
    <w:rsid w:val="0023626F"/>
    <w:rsid w:val="0023656E"/>
    <w:rsid w:val="00236E74"/>
    <w:rsid w:val="00237F9E"/>
    <w:rsid w:val="002419C3"/>
    <w:rsid w:val="0024459F"/>
    <w:rsid w:val="00244F6E"/>
    <w:rsid w:val="00246F0F"/>
    <w:rsid w:val="00246F46"/>
    <w:rsid w:val="00247A88"/>
    <w:rsid w:val="00253F31"/>
    <w:rsid w:val="00256156"/>
    <w:rsid w:val="00257FE7"/>
    <w:rsid w:val="00263DD9"/>
    <w:rsid w:val="0026430C"/>
    <w:rsid w:val="00277080"/>
    <w:rsid w:val="0027752D"/>
    <w:rsid w:val="0027761D"/>
    <w:rsid w:val="0027773F"/>
    <w:rsid w:val="00277A42"/>
    <w:rsid w:val="00277F81"/>
    <w:rsid w:val="00282C70"/>
    <w:rsid w:val="00285306"/>
    <w:rsid w:val="00286BDE"/>
    <w:rsid w:val="00286BDF"/>
    <w:rsid w:val="002870F7"/>
    <w:rsid w:val="002873B3"/>
    <w:rsid w:val="00287E66"/>
    <w:rsid w:val="00290A81"/>
    <w:rsid w:val="00290CD2"/>
    <w:rsid w:val="00294613"/>
    <w:rsid w:val="0029727A"/>
    <w:rsid w:val="00297942"/>
    <w:rsid w:val="002A0600"/>
    <w:rsid w:val="002A082E"/>
    <w:rsid w:val="002A0A37"/>
    <w:rsid w:val="002A441E"/>
    <w:rsid w:val="002A56E8"/>
    <w:rsid w:val="002A6344"/>
    <w:rsid w:val="002A7765"/>
    <w:rsid w:val="002A7ADA"/>
    <w:rsid w:val="002B31BD"/>
    <w:rsid w:val="002B3D98"/>
    <w:rsid w:val="002B3F1B"/>
    <w:rsid w:val="002B628A"/>
    <w:rsid w:val="002B7CB8"/>
    <w:rsid w:val="002C08EF"/>
    <w:rsid w:val="002C2602"/>
    <w:rsid w:val="002C32DD"/>
    <w:rsid w:val="002D3778"/>
    <w:rsid w:val="002D6D73"/>
    <w:rsid w:val="002D6F47"/>
    <w:rsid w:val="002E40F5"/>
    <w:rsid w:val="002F18F3"/>
    <w:rsid w:val="002F1C41"/>
    <w:rsid w:val="002F22E9"/>
    <w:rsid w:val="002F2F63"/>
    <w:rsid w:val="002F341F"/>
    <w:rsid w:val="002F3CCA"/>
    <w:rsid w:val="002F58D6"/>
    <w:rsid w:val="002F751F"/>
    <w:rsid w:val="00300459"/>
    <w:rsid w:val="0030066D"/>
    <w:rsid w:val="00303ECC"/>
    <w:rsid w:val="003108C4"/>
    <w:rsid w:val="003110B3"/>
    <w:rsid w:val="0031181C"/>
    <w:rsid w:val="00312D1A"/>
    <w:rsid w:val="0031688A"/>
    <w:rsid w:val="00320FF4"/>
    <w:rsid w:val="00324193"/>
    <w:rsid w:val="00325A8B"/>
    <w:rsid w:val="0032723D"/>
    <w:rsid w:val="00332286"/>
    <w:rsid w:val="003342BD"/>
    <w:rsid w:val="00337C04"/>
    <w:rsid w:val="00341673"/>
    <w:rsid w:val="00343EF7"/>
    <w:rsid w:val="003473CE"/>
    <w:rsid w:val="00347F4F"/>
    <w:rsid w:val="0035063B"/>
    <w:rsid w:val="00353E55"/>
    <w:rsid w:val="00356ACB"/>
    <w:rsid w:val="0036046F"/>
    <w:rsid w:val="003604C5"/>
    <w:rsid w:val="003653D5"/>
    <w:rsid w:val="00367EDF"/>
    <w:rsid w:val="0037721E"/>
    <w:rsid w:val="00383028"/>
    <w:rsid w:val="00383702"/>
    <w:rsid w:val="003A3923"/>
    <w:rsid w:val="003A62A5"/>
    <w:rsid w:val="003B1F8D"/>
    <w:rsid w:val="003B356E"/>
    <w:rsid w:val="003B41FF"/>
    <w:rsid w:val="003C101A"/>
    <w:rsid w:val="003C1E78"/>
    <w:rsid w:val="003C29DE"/>
    <w:rsid w:val="003C2AAC"/>
    <w:rsid w:val="003C6764"/>
    <w:rsid w:val="003C67E3"/>
    <w:rsid w:val="003C6F39"/>
    <w:rsid w:val="003C7511"/>
    <w:rsid w:val="003C7EDC"/>
    <w:rsid w:val="003D34D9"/>
    <w:rsid w:val="003D5523"/>
    <w:rsid w:val="003D6552"/>
    <w:rsid w:val="003E1CD2"/>
    <w:rsid w:val="003E2CE2"/>
    <w:rsid w:val="003E63C2"/>
    <w:rsid w:val="003E6C8A"/>
    <w:rsid w:val="003E76E5"/>
    <w:rsid w:val="003E7954"/>
    <w:rsid w:val="00402AF7"/>
    <w:rsid w:val="00402C91"/>
    <w:rsid w:val="004063DB"/>
    <w:rsid w:val="0041692C"/>
    <w:rsid w:val="00420BF8"/>
    <w:rsid w:val="00420DD2"/>
    <w:rsid w:val="004236A0"/>
    <w:rsid w:val="00427ECD"/>
    <w:rsid w:val="00430D21"/>
    <w:rsid w:val="00431076"/>
    <w:rsid w:val="00432232"/>
    <w:rsid w:val="0044447B"/>
    <w:rsid w:val="00452AA4"/>
    <w:rsid w:val="00452EA5"/>
    <w:rsid w:val="00453E03"/>
    <w:rsid w:val="00461CA3"/>
    <w:rsid w:val="00461E1B"/>
    <w:rsid w:val="0046290B"/>
    <w:rsid w:val="00462913"/>
    <w:rsid w:val="0046439B"/>
    <w:rsid w:val="004656C0"/>
    <w:rsid w:val="0047082C"/>
    <w:rsid w:val="0047535A"/>
    <w:rsid w:val="0047560D"/>
    <w:rsid w:val="004827EC"/>
    <w:rsid w:val="0048315B"/>
    <w:rsid w:val="004917CF"/>
    <w:rsid w:val="0049203A"/>
    <w:rsid w:val="00492067"/>
    <w:rsid w:val="00492C41"/>
    <w:rsid w:val="00496FB1"/>
    <w:rsid w:val="004A100A"/>
    <w:rsid w:val="004A11A2"/>
    <w:rsid w:val="004A4BC9"/>
    <w:rsid w:val="004A525E"/>
    <w:rsid w:val="004A5369"/>
    <w:rsid w:val="004B28D5"/>
    <w:rsid w:val="004C0D90"/>
    <w:rsid w:val="004C1A3C"/>
    <w:rsid w:val="004C4280"/>
    <w:rsid w:val="004C4CEC"/>
    <w:rsid w:val="004C59BB"/>
    <w:rsid w:val="004C6A67"/>
    <w:rsid w:val="004C7B4E"/>
    <w:rsid w:val="004C7D65"/>
    <w:rsid w:val="004D0B07"/>
    <w:rsid w:val="004D4B24"/>
    <w:rsid w:val="004D4C90"/>
    <w:rsid w:val="004D5F27"/>
    <w:rsid w:val="004D7652"/>
    <w:rsid w:val="004D7789"/>
    <w:rsid w:val="004D7D63"/>
    <w:rsid w:val="004D7EAB"/>
    <w:rsid w:val="004E0327"/>
    <w:rsid w:val="004E07C0"/>
    <w:rsid w:val="004E31A4"/>
    <w:rsid w:val="004E56A0"/>
    <w:rsid w:val="004F10A3"/>
    <w:rsid w:val="004F4B22"/>
    <w:rsid w:val="004F682F"/>
    <w:rsid w:val="004F6A80"/>
    <w:rsid w:val="004F75AC"/>
    <w:rsid w:val="00501D26"/>
    <w:rsid w:val="005029C4"/>
    <w:rsid w:val="0050405D"/>
    <w:rsid w:val="00504BF5"/>
    <w:rsid w:val="00506E13"/>
    <w:rsid w:val="00513C3D"/>
    <w:rsid w:val="005141C0"/>
    <w:rsid w:val="00524CB1"/>
    <w:rsid w:val="00527104"/>
    <w:rsid w:val="00527A22"/>
    <w:rsid w:val="00537A2C"/>
    <w:rsid w:val="00541D83"/>
    <w:rsid w:val="0054329E"/>
    <w:rsid w:val="005455F0"/>
    <w:rsid w:val="00546B3A"/>
    <w:rsid w:val="00553584"/>
    <w:rsid w:val="00557A3F"/>
    <w:rsid w:val="00557DA9"/>
    <w:rsid w:val="005602CF"/>
    <w:rsid w:val="00560EC6"/>
    <w:rsid w:val="0056195D"/>
    <w:rsid w:val="00564417"/>
    <w:rsid w:val="00565B2A"/>
    <w:rsid w:val="0056611E"/>
    <w:rsid w:val="00566A88"/>
    <w:rsid w:val="00566B14"/>
    <w:rsid w:val="005714D3"/>
    <w:rsid w:val="005744E3"/>
    <w:rsid w:val="005807A3"/>
    <w:rsid w:val="005815CB"/>
    <w:rsid w:val="00583985"/>
    <w:rsid w:val="00584E79"/>
    <w:rsid w:val="005855DF"/>
    <w:rsid w:val="00591695"/>
    <w:rsid w:val="005916BE"/>
    <w:rsid w:val="00593432"/>
    <w:rsid w:val="005A395B"/>
    <w:rsid w:val="005A54F4"/>
    <w:rsid w:val="005A5D22"/>
    <w:rsid w:val="005B3202"/>
    <w:rsid w:val="005B6A53"/>
    <w:rsid w:val="005C0B73"/>
    <w:rsid w:val="005C67B7"/>
    <w:rsid w:val="005D0F29"/>
    <w:rsid w:val="005D2986"/>
    <w:rsid w:val="005D3499"/>
    <w:rsid w:val="005E01E4"/>
    <w:rsid w:val="005E3C62"/>
    <w:rsid w:val="005E6943"/>
    <w:rsid w:val="005E744F"/>
    <w:rsid w:val="005E7744"/>
    <w:rsid w:val="005F06E2"/>
    <w:rsid w:val="005F090A"/>
    <w:rsid w:val="005F09FB"/>
    <w:rsid w:val="005F26BC"/>
    <w:rsid w:val="005F2B36"/>
    <w:rsid w:val="005F3B5E"/>
    <w:rsid w:val="005F4977"/>
    <w:rsid w:val="00605AD5"/>
    <w:rsid w:val="00606EF2"/>
    <w:rsid w:val="00606FE7"/>
    <w:rsid w:val="00607EA0"/>
    <w:rsid w:val="00612009"/>
    <w:rsid w:val="00612BE6"/>
    <w:rsid w:val="00620835"/>
    <w:rsid w:val="006242C7"/>
    <w:rsid w:val="006303ED"/>
    <w:rsid w:val="00635D40"/>
    <w:rsid w:val="0065148D"/>
    <w:rsid w:val="00662472"/>
    <w:rsid w:val="006626E5"/>
    <w:rsid w:val="00664687"/>
    <w:rsid w:val="00667213"/>
    <w:rsid w:val="00671137"/>
    <w:rsid w:val="00672B19"/>
    <w:rsid w:val="0067554B"/>
    <w:rsid w:val="00681A96"/>
    <w:rsid w:val="006838F3"/>
    <w:rsid w:val="00686A02"/>
    <w:rsid w:val="00687253"/>
    <w:rsid w:val="006876A3"/>
    <w:rsid w:val="00687FC7"/>
    <w:rsid w:val="00691355"/>
    <w:rsid w:val="00691DF4"/>
    <w:rsid w:val="0069249A"/>
    <w:rsid w:val="00697FDC"/>
    <w:rsid w:val="006A1601"/>
    <w:rsid w:val="006A246F"/>
    <w:rsid w:val="006A3392"/>
    <w:rsid w:val="006A48E8"/>
    <w:rsid w:val="006A67BC"/>
    <w:rsid w:val="006A771E"/>
    <w:rsid w:val="006C281B"/>
    <w:rsid w:val="006C287D"/>
    <w:rsid w:val="006C4CF1"/>
    <w:rsid w:val="006C662F"/>
    <w:rsid w:val="006D2082"/>
    <w:rsid w:val="006D2DFC"/>
    <w:rsid w:val="006D4B41"/>
    <w:rsid w:val="006D4EFA"/>
    <w:rsid w:val="006D500E"/>
    <w:rsid w:val="006D5C49"/>
    <w:rsid w:val="006E126D"/>
    <w:rsid w:val="006E2DBD"/>
    <w:rsid w:val="006E4A0F"/>
    <w:rsid w:val="006E4ED3"/>
    <w:rsid w:val="006E653F"/>
    <w:rsid w:val="006E7EED"/>
    <w:rsid w:val="006F26ED"/>
    <w:rsid w:val="006F48E9"/>
    <w:rsid w:val="006F511C"/>
    <w:rsid w:val="006F51D0"/>
    <w:rsid w:val="006F56CA"/>
    <w:rsid w:val="006F62AC"/>
    <w:rsid w:val="006F6E56"/>
    <w:rsid w:val="006F792D"/>
    <w:rsid w:val="006F7CA2"/>
    <w:rsid w:val="00701CD9"/>
    <w:rsid w:val="00703E58"/>
    <w:rsid w:val="00705B0E"/>
    <w:rsid w:val="00705FA8"/>
    <w:rsid w:val="0071114C"/>
    <w:rsid w:val="0071277B"/>
    <w:rsid w:val="00712D08"/>
    <w:rsid w:val="00717041"/>
    <w:rsid w:val="00720BA9"/>
    <w:rsid w:val="00721CCC"/>
    <w:rsid w:val="00726F90"/>
    <w:rsid w:val="00734C5B"/>
    <w:rsid w:val="0073532D"/>
    <w:rsid w:val="0074306A"/>
    <w:rsid w:val="00744CED"/>
    <w:rsid w:val="00747BA7"/>
    <w:rsid w:val="007504A9"/>
    <w:rsid w:val="00752CB5"/>
    <w:rsid w:val="00752FFC"/>
    <w:rsid w:val="00754403"/>
    <w:rsid w:val="00755D64"/>
    <w:rsid w:val="00756329"/>
    <w:rsid w:val="007575A6"/>
    <w:rsid w:val="007615C5"/>
    <w:rsid w:val="007616DE"/>
    <w:rsid w:val="00763DE5"/>
    <w:rsid w:val="0076799B"/>
    <w:rsid w:val="00773A3F"/>
    <w:rsid w:val="00773C57"/>
    <w:rsid w:val="00774A4E"/>
    <w:rsid w:val="00776ECC"/>
    <w:rsid w:val="00783B8E"/>
    <w:rsid w:val="007857FA"/>
    <w:rsid w:val="007879E7"/>
    <w:rsid w:val="00792B00"/>
    <w:rsid w:val="0079320D"/>
    <w:rsid w:val="00793C45"/>
    <w:rsid w:val="0079463F"/>
    <w:rsid w:val="00796270"/>
    <w:rsid w:val="00796AEC"/>
    <w:rsid w:val="00797394"/>
    <w:rsid w:val="007A033D"/>
    <w:rsid w:val="007A0A5B"/>
    <w:rsid w:val="007A2FAF"/>
    <w:rsid w:val="007A5C26"/>
    <w:rsid w:val="007A73E2"/>
    <w:rsid w:val="007B00EB"/>
    <w:rsid w:val="007B0149"/>
    <w:rsid w:val="007B4AF5"/>
    <w:rsid w:val="007B52C7"/>
    <w:rsid w:val="007B52E7"/>
    <w:rsid w:val="007B57E6"/>
    <w:rsid w:val="007B5972"/>
    <w:rsid w:val="007B5BFF"/>
    <w:rsid w:val="007B5E28"/>
    <w:rsid w:val="007D0135"/>
    <w:rsid w:val="007D148D"/>
    <w:rsid w:val="007D3FCE"/>
    <w:rsid w:val="007D6260"/>
    <w:rsid w:val="007D6410"/>
    <w:rsid w:val="007D7566"/>
    <w:rsid w:val="007E0573"/>
    <w:rsid w:val="007F11D3"/>
    <w:rsid w:val="00800EF6"/>
    <w:rsid w:val="0080338A"/>
    <w:rsid w:val="008033EA"/>
    <w:rsid w:val="00803FAB"/>
    <w:rsid w:val="00804344"/>
    <w:rsid w:val="008055FD"/>
    <w:rsid w:val="00806BEB"/>
    <w:rsid w:val="008073BD"/>
    <w:rsid w:val="00811B8F"/>
    <w:rsid w:val="0081325C"/>
    <w:rsid w:val="0082190B"/>
    <w:rsid w:val="00821F00"/>
    <w:rsid w:val="008242C2"/>
    <w:rsid w:val="00826C20"/>
    <w:rsid w:val="0083022B"/>
    <w:rsid w:val="00833CA8"/>
    <w:rsid w:val="00834C6B"/>
    <w:rsid w:val="008371A3"/>
    <w:rsid w:val="0084062F"/>
    <w:rsid w:val="00841550"/>
    <w:rsid w:val="008452FA"/>
    <w:rsid w:val="00846319"/>
    <w:rsid w:val="00846D30"/>
    <w:rsid w:val="00847E37"/>
    <w:rsid w:val="00851DA5"/>
    <w:rsid w:val="00853547"/>
    <w:rsid w:val="0086026B"/>
    <w:rsid w:val="00861939"/>
    <w:rsid w:val="00862447"/>
    <w:rsid w:val="00865952"/>
    <w:rsid w:val="008710E8"/>
    <w:rsid w:val="008739D1"/>
    <w:rsid w:val="00873A67"/>
    <w:rsid w:val="00874D24"/>
    <w:rsid w:val="00875893"/>
    <w:rsid w:val="00877884"/>
    <w:rsid w:val="00882E6A"/>
    <w:rsid w:val="008842A6"/>
    <w:rsid w:val="0088530B"/>
    <w:rsid w:val="00886BAA"/>
    <w:rsid w:val="008872E0"/>
    <w:rsid w:val="00887728"/>
    <w:rsid w:val="008903AB"/>
    <w:rsid w:val="008904CE"/>
    <w:rsid w:val="008904E1"/>
    <w:rsid w:val="00891A4F"/>
    <w:rsid w:val="00892E4D"/>
    <w:rsid w:val="00894ED0"/>
    <w:rsid w:val="008A218E"/>
    <w:rsid w:val="008B22E5"/>
    <w:rsid w:val="008B2B65"/>
    <w:rsid w:val="008B755F"/>
    <w:rsid w:val="008C3248"/>
    <w:rsid w:val="008C357A"/>
    <w:rsid w:val="008C39E2"/>
    <w:rsid w:val="008C653E"/>
    <w:rsid w:val="008D1BA4"/>
    <w:rsid w:val="008D20D5"/>
    <w:rsid w:val="008D20EE"/>
    <w:rsid w:val="008D29DD"/>
    <w:rsid w:val="008D6E70"/>
    <w:rsid w:val="008E1F21"/>
    <w:rsid w:val="008E26D2"/>
    <w:rsid w:val="008E400C"/>
    <w:rsid w:val="008F2298"/>
    <w:rsid w:val="008F58E1"/>
    <w:rsid w:val="00900C7B"/>
    <w:rsid w:val="00902AEB"/>
    <w:rsid w:val="00902FCD"/>
    <w:rsid w:val="00907521"/>
    <w:rsid w:val="00911E07"/>
    <w:rsid w:val="009135C3"/>
    <w:rsid w:val="00913841"/>
    <w:rsid w:val="00913EA5"/>
    <w:rsid w:val="00916858"/>
    <w:rsid w:val="00916C6D"/>
    <w:rsid w:val="00925D7E"/>
    <w:rsid w:val="00931D60"/>
    <w:rsid w:val="00937A84"/>
    <w:rsid w:val="0094347C"/>
    <w:rsid w:val="00944E3A"/>
    <w:rsid w:val="00945AE4"/>
    <w:rsid w:val="009466EC"/>
    <w:rsid w:val="009522FE"/>
    <w:rsid w:val="00953921"/>
    <w:rsid w:val="00954147"/>
    <w:rsid w:val="00963FF0"/>
    <w:rsid w:val="00965571"/>
    <w:rsid w:val="00965E02"/>
    <w:rsid w:val="00966D71"/>
    <w:rsid w:val="009671FD"/>
    <w:rsid w:val="0097260A"/>
    <w:rsid w:val="00974061"/>
    <w:rsid w:val="0097436D"/>
    <w:rsid w:val="009769F9"/>
    <w:rsid w:val="00983CA2"/>
    <w:rsid w:val="009861E4"/>
    <w:rsid w:val="009867CA"/>
    <w:rsid w:val="00987F41"/>
    <w:rsid w:val="009904EC"/>
    <w:rsid w:val="009931B6"/>
    <w:rsid w:val="0099590E"/>
    <w:rsid w:val="00995A6B"/>
    <w:rsid w:val="00996B01"/>
    <w:rsid w:val="009A2CE6"/>
    <w:rsid w:val="009A302D"/>
    <w:rsid w:val="009A3874"/>
    <w:rsid w:val="009B0674"/>
    <w:rsid w:val="009B10D9"/>
    <w:rsid w:val="009C3367"/>
    <w:rsid w:val="009C3758"/>
    <w:rsid w:val="009C3ECB"/>
    <w:rsid w:val="009C62D8"/>
    <w:rsid w:val="009C68EC"/>
    <w:rsid w:val="009C7360"/>
    <w:rsid w:val="009D3738"/>
    <w:rsid w:val="009D381D"/>
    <w:rsid w:val="009D4EE1"/>
    <w:rsid w:val="009D795B"/>
    <w:rsid w:val="009F3644"/>
    <w:rsid w:val="009F52E8"/>
    <w:rsid w:val="00A00EE3"/>
    <w:rsid w:val="00A0158C"/>
    <w:rsid w:val="00A016F1"/>
    <w:rsid w:val="00A03A98"/>
    <w:rsid w:val="00A049C8"/>
    <w:rsid w:val="00A04BA2"/>
    <w:rsid w:val="00A04E78"/>
    <w:rsid w:val="00A07533"/>
    <w:rsid w:val="00A11076"/>
    <w:rsid w:val="00A136E3"/>
    <w:rsid w:val="00A13CC9"/>
    <w:rsid w:val="00A1596C"/>
    <w:rsid w:val="00A2150D"/>
    <w:rsid w:val="00A21CF8"/>
    <w:rsid w:val="00A25979"/>
    <w:rsid w:val="00A27A34"/>
    <w:rsid w:val="00A3081A"/>
    <w:rsid w:val="00A312C3"/>
    <w:rsid w:val="00A328A8"/>
    <w:rsid w:val="00A3291E"/>
    <w:rsid w:val="00A531F3"/>
    <w:rsid w:val="00A5661B"/>
    <w:rsid w:val="00A56C2F"/>
    <w:rsid w:val="00A57D21"/>
    <w:rsid w:val="00A57FFC"/>
    <w:rsid w:val="00A62285"/>
    <w:rsid w:val="00A62A87"/>
    <w:rsid w:val="00A65B8E"/>
    <w:rsid w:val="00A66C3D"/>
    <w:rsid w:val="00A74C61"/>
    <w:rsid w:val="00A76DE6"/>
    <w:rsid w:val="00A80E45"/>
    <w:rsid w:val="00A82617"/>
    <w:rsid w:val="00A84809"/>
    <w:rsid w:val="00A859FA"/>
    <w:rsid w:val="00A87993"/>
    <w:rsid w:val="00A928A2"/>
    <w:rsid w:val="00A929C1"/>
    <w:rsid w:val="00A933E0"/>
    <w:rsid w:val="00A93833"/>
    <w:rsid w:val="00A9640C"/>
    <w:rsid w:val="00A96510"/>
    <w:rsid w:val="00AA25DA"/>
    <w:rsid w:val="00AA35BA"/>
    <w:rsid w:val="00AA480C"/>
    <w:rsid w:val="00AC1419"/>
    <w:rsid w:val="00AC2843"/>
    <w:rsid w:val="00AC39E1"/>
    <w:rsid w:val="00AC44E0"/>
    <w:rsid w:val="00AD51F5"/>
    <w:rsid w:val="00AD671A"/>
    <w:rsid w:val="00AE3B69"/>
    <w:rsid w:val="00AE6C71"/>
    <w:rsid w:val="00AE7CC3"/>
    <w:rsid w:val="00AF32AA"/>
    <w:rsid w:val="00AF49BF"/>
    <w:rsid w:val="00AF6047"/>
    <w:rsid w:val="00AF750D"/>
    <w:rsid w:val="00AF7CF5"/>
    <w:rsid w:val="00B05917"/>
    <w:rsid w:val="00B12E1E"/>
    <w:rsid w:val="00B13302"/>
    <w:rsid w:val="00B13346"/>
    <w:rsid w:val="00B137EF"/>
    <w:rsid w:val="00B21011"/>
    <w:rsid w:val="00B23B40"/>
    <w:rsid w:val="00B255CA"/>
    <w:rsid w:val="00B26F54"/>
    <w:rsid w:val="00B271D7"/>
    <w:rsid w:val="00B307A2"/>
    <w:rsid w:val="00B357CB"/>
    <w:rsid w:val="00B4020F"/>
    <w:rsid w:val="00B41E4C"/>
    <w:rsid w:val="00B43F7C"/>
    <w:rsid w:val="00B46725"/>
    <w:rsid w:val="00B47D9B"/>
    <w:rsid w:val="00B50A27"/>
    <w:rsid w:val="00B51344"/>
    <w:rsid w:val="00B557A3"/>
    <w:rsid w:val="00B562AC"/>
    <w:rsid w:val="00B62927"/>
    <w:rsid w:val="00B62AA7"/>
    <w:rsid w:val="00B62BC2"/>
    <w:rsid w:val="00B66C06"/>
    <w:rsid w:val="00B67048"/>
    <w:rsid w:val="00B67E8C"/>
    <w:rsid w:val="00B75A55"/>
    <w:rsid w:val="00B761A4"/>
    <w:rsid w:val="00B77E05"/>
    <w:rsid w:val="00B81EF6"/>
    <w:rsid w:val="00B830E2"/>
    <w:rsid w:val="00B83DC2"/>
    <w:rsid w:val="00B83FDD"/>
    <w:rsid w:val="00B875A3"/>
    <w:rsid w:val="00B90C71"/>
    <w:rsid w:val="00B90EAA"/>
    <w:rsid w:val="00B90F44"/>
    <w:rsid w:val="00B9387F"/>
    <w:rsid w:val="00B96CA5"/>
    <w:rsid w:val="00BA2040"/>
    <w:rsid w:val="00BA2683"/>
    <w:rsid w:val="00BA3D0E"/>
    <w:rsid w:val="00BA47C9"/>
    <w:rsid w:val="00BA4E4E"/>
    <w:rsid w:val="00BB2EFB"/>
    <w:rsid w:val="00BB3A84"/>
    <w:rsid w:val="00BB51C8"/>
    <w:rsid w:val="00BC173D"/>
    <w:rsid w:val="00BC612B"/>
    <w:rsid w:val="00BD45DB"/>
    <w:rsid w:val="00BD46C4"/>
    <w:rsid w:val="00BD4A5F"/>
    <w:rsid w:val="00BE366E"/>
    <w:rsid w:val="00BE3F54"/>
    <w:rsid w:val="00BE4737"/>
    <w:rsid w:val="00BF0A6A"/>
    <w:rsid w:val="00BF48DC"/>
    <w:rsid w:val="00C003A2"/>
    <w:rsid w:val="00C00C8C"/>
    <w:rsid w:val="00C01F43"/>
    <w:rsid w:val="00C04D39"/>
    <w:rsid w:val="00C06195"/>
    <w:rsid w:val="00C079AB"/>
    <w:rsid w:val="00C1066C"/>
    <w:rsid w:val="00C12831"/>
    <w:rsid w:val="00C1292E"/>
    <w:rsid w:val="00C17BA3"/>
    <w:rsid w:val="00C20CBF"/>
    <w:rsid w:val="00C23F7F"/>
    <w:rsid w:val="00C24962"/>
    <w:rsid w:val="00C24F1C"/>
    <w:rsid w:val="00C268D6"/>
    <w:rsid w:val="00C26B38"/>
    <w:rsid w:val="00C30446"/>
    <w:rsid w:val="00C37F69"/>
    <w:rsid w:val="00C47259"/>
    <w:rsid w:val="00C51A5A"/>
    <w:rsid w:val="00C523CA"/>
    <w:rsid w:val="00C52D01"/>
    <w:rsid w:val="00C62E79"/>
    <w:rsid w:val="00C65BBC"/>
    <w:rsid w:val="00C67D3A"/>
    <w:rsid w:val="00C701AC"/>
    <w:rsid w:val="00C701D6"/>
    <w:rsid w:val="00C735A1"/>
    <w:rsid w:val="00C77437"/>
    <w:rsid w:val="00C84648"/>
    <w:rsid w:val="00C879C5"/>
    <w:rsid w:val="00C87C6B"/>
    <w:rsid w:val="00CA19F6"/>
    <w:rsid w:val="00CA2DC2"/>
    <w:rsid w:val="00CA4368"/>
    <w:rsid w:val="00CA4A00"/>
    <w:rsid w:val="00CA4B00"/>
    <w:rsid w:val="00CA7BB4"/>
    <w:rsid w:val="00CB0AA7"/>
    <w:rsid w:val="00CB24A2"/>
    <w:rsid w:val="00CB483F"/>
    <w:rsid w:val="00CB55DF"/>
    <w:rsid w:val="00CB7234"/>
    <w:rsid w:val="00CC3F1E"/>
    <w:rsid w:val="00CD45AE"/>
    <w:rsid w:val="00CD5FDC"/>
    <w:rsid w:val="00CE1871"/>
    <w:rsid w:val="00CE2929"/>
    <w:rsid w:val="00CE386E"/>
    <w:rsid w:val="00CF030E"/>
    <w:rsid w:val="00CF29CF"/>
    <w:rsid w:val="00CF6CDC"/>
    <w:rsid w:val="00D01990"/>
    <w:rsid w:val="00D0606E"/>
    <w:rsid w:val="00D073C3"/>
    <w:rsid w:val="00D10566"/>
    <w:rsid w:val="00D13D31"/>
    <w:rsid w:val="00D15A72"/>
    <w:rsid w:val="00D219FD"/>
    <w:rsid w:val="00D237D8"/>
    <w:rsid w:val="00D23A3D"/>
    <w:rsid w:val="00D329D8"/>
    <w:rsid w:val="00D35533"/>
    <w:rsid w:val="00D36848"/>
    <w:rsid w:val="00D401AF"/>
    <w:rsid w:val="00D403FC"/>
    <w:rsid w:val="00D4401F"/>
    <w:rsid w:val="00D45037"/>
    <w:rsid w:val="00D467A3"/>
    <w:rsid w:val="00D4741A"/>
    <w:rsid w:val="00D50828"/>
    <w:rsid w:val="00D51A85"/>
    <w:rsid w:val="00D52304"/>
    <w:rsid w:val="00D56383"/>
    <w:rsid w:val="00D6524D"/>
    <w:rsid w:val="00D65A86"/>
    <w:rsid w:val="00D65C25"/>
    <w:rsid w:val="00D71A2B"/>
    <w:rsid w:val="00D743C8"/>
    <w:rsid w:val="00D753D5"/>
    <w:rsid w:val="00D81058"/>
    <w:rsid w:val="00D85437"/>
    <w:rsid w:val="00D85E0C"/>
    <w:rsid w:val="00D930D2"/>
    <w:rsid w:val="00D935D0"/>
    <w:rsid w:val="00D93F5C"/>
    <w:rsid w:val="00D94A66"/>
    <w:rsid w:val="00D95819"/>
    <w:rsid w:val="00DA266D"/>
    <w:rsid w:val="00DA31F2"/>
    <w:rsid w:val="00DA3266"/>
    <w:rsid w:val="00DA49B3"/>
    <w:rsid w:val="00DA7ADA"/>
    <w:rsid w:val="00DA7E92"/>
    <w:rsid w:val="00DB02D0"/>
    <w:rsid w:val="00DB09F3"/>
    <w:rsid w:val="00DC1489"/>
    <w:rsid w:val="00DC2B36"/>
    <w:rsid w:val="00DC552E"/>
    <w:rsid w:val="00DD0154"/>
    <w:rsid w:val="00DD66E7"/>
    <w:rsid w:val="00DD69F7"/>
    <w:rsid w:val="00DE52E1"/>
    <w:rsid w:val="00DF2D19"/>
    <w:rsid w:val="00E02A7B"/>
    <w:rsid w:val="00E065B5"/>
    <w:rsid w:val="00E075EA"/>
    <w:rsid w:val="00E079B4"/>
    <w:rsid w:val="00E150F7"/>
    <w:rsid w:val="00E173A9"/>
    <w:rsid w:val="00E17BFE"/>
    <w:rsid w:val="00E2059E"/>
    <w:rsid w:val="00E21701"/>
    <w:rsid w:val="00E24816"/>
    <w:rsid w:val="00E27FE4"/>
    <w:rsid w:val="00E43E66"/>
    <w:rsid w:val="00E443D2"/>
    <w:rsid w:val="00E454F3"/>
    <w:rsid w:val="00E46129"/>
    <w:rsid w:val="00E46C82"/>
    <w:rsid w:val="00E46FF4"/>
    <w:rsid w:val="00E53E45"/>
    <w:rsid w:val="00E5400B"/>
    <w:rsid w:val="00E54BE4"/>
    <w:rsid w:val="00E54D57"/>
    <w:rsid w:val="00E56219"/>
    <w:rsid w:val="00E56CD3"/>
    <w:rsid w:val="00E56E9F"/>
    <w:rsid w:val="00E57182"/>
    <w:rsid w:val="00E57CBB"/>
    <w:rsid w:val="00E57EDF"/>
    <w:rsid w:val="00E60CC1"/>
    <w:rsid w:val="00E638C5"/>
    <w:rsid w:val="00E72E5E"/>
    <w:rsid w:val="00E7343A"/>
    <w:rsid w:val="00E735D3"/>
    <w:rsid w:val="00E735FF"/>
    <w:rsid w:val="00E76C69"/>
    <w:rsid w:val="00E77392"/>
    <w:rsid w:val="00E820D4"/>
    <w:rsid w:val="00E84D6E"/>
    <w:rsid w:val="00E84E9F"/>
    <w:rsid w:val="00E9086C"/>
    <w:rsid w:val="00E90CD0"/>
    <w:rsid w:val="00E92B99"/>
    <w:rsid w:val="00E9657D"/>
    <w:rsid w:val="00EA015E"/>
    <w:rsid w:val="00EA1F1B"/>
    <w:rsid w:val="00EA29C9"/>
    <w:rsid w:val="00EA434C"/>
    <w:rsid w:val="00EA4861"/>
    <w:rsid w:val="00EA4899"/>
    <w:rsid w:val="00EA6871"/>
    <w:rsid w:val="00EA707C"/>
    <w:rsid w:val="00EB1740"/>
    <w:rsid w:val="00EB45DE"/>
    <w:rsid w:val="00EC17DC"/>
    <w:rsid w:val="00EC1EEB"/>
    <w:rsid w:val="00EC3D51"/>
    <w:rsid w:val="00EC6FD1"/>
    <w:rsid w:val="00ED0B1E"/>
    <w:rsid w:val="00ED1C0F"/>
    <w:rsid w:val="00ED1F1E"/>
    <w:rsid w:val="00ED3B29"/>
    <w:rsid w:val="00ED67C6"/>
    <w:rsid w:val="00EE202C"/>
    <w:rsid w:val="00EF6EE7"/>
    <w:rsid w:val="00EF74E1"/>
    <w:rsid w:val="00EF7CE3"/>
    <w:rsid w:val="00F00405"/>
    <w:rsid w:val="00F02A1B"/>
    <w:rsid w:val="00F04A5D"/>
    <w:rsid w:val="00F055F6"/>
    <w:rsid w:val="00F063AB"/>
    <w:rsid w:val="00F06B54"/>
    <w:rsid w:val="00F14E7B"/>
    <w:rsid w:val="00F1592F"/>
    <w:rsid w:val="00F16961"/>
    <w:rsid w:val="00F2097D"/>
    <w:rsid w:val="00F20B3D"/>
    <w:rsid w:val="00F22BBF"/>
    <w:rsid w:val="00F22C8F"/>
    <w:rsid w:val="00F23DCD"/>
    <w:rsid w:val="00F2548F"/>
    <w:rsid w:val="00F317F6"/>
    <w:rsid w:val="00F353DC"/>
    <w:rsid w:val="00F35A39"/>
    <w:rsid w:val="00F376FA"/>
    <w:rsid w:val="00F41007"/>
    <w:rsid w:val="00F426AC"/>
    <w:rsid w:val="00F433F9"/>
    <w:rsid w:val="00F445B5"/>
    <w:rsid w:val="00F5084C"/>
    <w:rsid w:val="00F53491"/>
    <w:rsid w:val="00F53EC6"/>
    <w:rsid w:val="00F5412E"/>
    <w:rsid w:val="00F652F5"/>
    <w:rsid w:val="00F655DF"/>
    <w:rsid w:val="00F70B81"/>
    <w:rsid w:val="00F72A56"/>
    <w:rsid w:val="00F7352E"/>
    <w:rsid w:val="00F75227"/>
    <w:rsid w:val="00F8343D"/>
    <w:rsid w:val="00F842D2"/>
    <w:rsid w:val="00F85166"/>
    <w:rsid w:val="00F85F33"/>
    <w:rsid w:val="00F87623"/>
    <w:rsid w:val="00F90F6A"/>
    <w:rsid w:val="00F95745"/>
    <w:rsid w:val="00F966E4"/>
    <w:rsid w:val="00FA0A36"/>
    <w:rsid w:val="00FA261B"/>
    <w:rsid w:val="00FA3305"/>
    <w:rsid w:val="00FA6263"/>
    <w:rsid w:val="00FB43EF"/>
    <w:rsid w:val="00FB5D95"/>
    <w:rsid w:val="00FB7353"/>
    <w:rsid w:val="00FC0C56"/>
    <w:rsid w:val="00FC1349"/>
    <w:rsid w:val="00FC260E"/>
    <w:rsid w:val="00FC49CB"/>
    <w:rsid w:val="00FC5F66"/>
    <w:rsid w:val="00FC6B72"/>
    <w:rsid w:val="00FC7FAC"/>
    <w:rsid w:val="00FD0C98"/>
    <w:rsid w:val="00FD296E"/>
    <w:rsid w:val="00FD3876"/>
    <w:rsid w:val="00FE55F0"/>
    <w:rsid w:val="00FF2188"/>
    <w:rsid w:val="00FF2EEE"/>
    <w:rsid w:val="00FF4E44"/>
    <w:rsid w:val="00FF53C4"/>
    <w:rsid w:val="00FF58AB"/>
    <w:rsid w:val="00FF6ED5"/>
    <w:rsid w:val="00FF7340"/>
    <w:rsid w:val="00FF7974"/>
    <w:rsid w:val="01617619"/>
    <w:rsid w:val="020A464A"/>
    <w:rsid w:val="026451A0"/>
    <w:rsid w:val="0293263C"/>
    <w:rsid w:val="03AC2743"/>
    <w:rsid w:val="03EC43B9"/>
    <w:rsid w:val="0412596D"/>
    <w:rsid w:val="055C402A"/>
    <w:rsid w:val="057A49E6"/>
    <w:rsid w:val="062650F0"/>
    <w:rsid w:val="06537C17"/>
    <w:rsid w:val="06AA5D02"/>
    <w:rsid w:val="087F7B8A"/>
    <w:rsid w:val="095C26B5"/>
    <w:rsid w:val="09613E7B"/>
    <w:rsid w:val="0A1D373B"/>
    <w:rsid w:val="0A5A7E42"/>
    <w:rsid w:val="0B24518F"/>
    <w:rsid w:val="0B64375A"/>
    <w:rsid w:val="0BE3546C"/>
    <w:rsid w:val="0C266144"/>
    <w:rsid w:val="0C331A12"/>
    <w:rsid w:val="0C4D6C85"/>
    <w:rsid w:val="0C6E2EC4"/>
    <w:rsid w:val="0C8052CF"/>
    <w:rsid w:val="0CB67F9A"/>
    <w:rsid w:val="0CDE6596"/>
    <w:rsid w:val="0D091EAA"/>
    <w:rsid w:val="0D3C74CC"/>
    <w:rsid w:val="0D842228"/>
    <w:rsid w:val="0D8D0F8F"/>
    <w:rsid w:val="0DFE79FA"/>
    <w:rsid w:val="0E0D7DC9"/>
    <w:rsid w:val="0E2A78A3"/>
    <w:rsid w:val="0E3A2DD3"/>
    <w:rsid w:val="0EBA2F1B"/>
    <w:rsid w:val="0EC11422"/>
    <w:rsid w:val="0EEC5FFF"/>
    <w:rsid w:val="0F11434E"/>
    <w:rsid w:val="0F607D4E"/>
    <w:rsid w:val="101D4B1A"/>
    <w:rsid w:val="113430DC"/>
    <w:rsid w:val="115D6278"/>
    <w:rsid w:val="11676513"/>
    <w:rsid w:val="11C812EA"/>
    <w:rsid w:val="12367E2F"/>
    <w:rsid w:val="12A60351"/>
    <w:rsid w:val="12E61559"/>
    <w:rsid w:val="130668E4"/>
    <w:rsid w:val="13113B71"/>
    <w:rsid w:val="1366642E"/>
    <w:rsid w:val="13705232"/>
    <w:rsid w:val="13B51CA0"/>
    <w:rsid w:val="141C506E"/>
    <w:rsid w:val="141F19EB"/>
    <w:rsid w:val="155F3741"/>
    <w:rsid w:val="15921112"/>
    <w:rsid w:val="15C57DCA"/>
    <w:rsid w:val="17181B86"/>
    <w:rsid w:val="172F6424"/>
    <w:rsid w:val="17B63B6F"/>
    <w:rsid w:val="18515988"/>
    <w:rsid w:val="1887393F"/>
    <w:rsid w:val="18B90A14"/>
    <w:rsid w:val="18D962E2"/>
    <w:rsid w:val="19A32F0D"/>
    <w:rsid w:val="19B644FA"/>
    <w:rsid w:val="1A9E095A"/>
    <w:rsid w:val="1B4C2969"/>
    <w:rsid w:val="1B9D5C98"/>
    <w:rsid w:val="1C7523FF"/>
    <w:rsid w:val="1CCF337C"/>
    <w:rsid w:val="1DBA383D"/>
    <w:rsid w:val="1DFE7B49"/>
    <w:rsid w:val="1E080C90"/>
    <w:rsid w:val="1E21776E"/>
    <w:rsid w:val="1E685D87"/>
    <w:rsid w:val="1E78129E"/>
    <w:rsid w:val="1F671908"/>
    <w:rsid w:val="1F693D27"/>
    <w:rsid w:val="1FEB3553"/>
    <w:rsid w:val="204D01C0"/>
    <w:rsid w:val="20500674"/>
    <w:rsid w:val="20B06F8E"/>
    <w:rsid w:val="20E93C4B"/>
    <w:rsid w:val="20F25273"/>
    <w:rsid w:val="21050CFF"/>
    <w:rsid w:val="212176AE"/>
    <w:rsid w:val="213225AE"/>
    <w:rsid w:val="215F0517"/>
    <w:rsid w:val="216D3B33"/>
    <w:rsid w:val="21947AA0"/>
    <w:rsid w:val="21A2367C"/>
    <w:rsid w:val="231E590F"/>
    <w:rsid w:val="23345D80"/>
    <w:rsid w:val="23795108"/>
    <w:rsid w:val="243749FA"/>
    <w:rsid w:val="246B6FEB"/>
    <w:rsid w:val="24E12FEB"/>
    <w:rsid w:val="24F74083"/>
    <w:rsid w:val="253427A7"/>
    <w:rsid w:val="25B17870"/>
    <w:rsid w:val="26BE2B30"/>
    <w:rsid w:val="27BA5279"/>
    <w:rsid w:val="27BD0295"/>
    <w:rsid w:val="27CD4BFC"/>
    <w:rsid w:val="27FC7C04"/>
    <w:rsid w:val="285B4950"/>
    <w:rsid w:val="288526F7"/>
    <w:rsid w:val="29DA1ACF"/>
    <w:rsid w:val="2A205631"/>
    <w:rsid w:val="2A817056"/>
    <w:rsid w:val="2AD22872"/>
    <w:rsid w:val="2B9D321D"/>
    <w:rsid w:val="2B9E0F81"/>
    <w:rsid w:val="2BAA2334"/>
    <w:rsid w:val="2E3C7E6C"/>
    <w:rsid w:val="2EA25336"/>
    <w:rsid w:val="2EB06D05"/>
    <w:rsid w:val="2EBA61BF"/>
    <w:rsid w:val="2EE842C1"/>
    <w:rsid w:val="2EF74310"/>
    <w:rsid w:val="2F2152C0"/>
    <w:rsid w:val="2F3038C2"/>
    <w:rsid w:val="2F7945F8"/>
    <w:rsid w:val="2F9C6D4C"/>
    <w:rsid w:val="30B33CE9"/>
    <w:rsid w:val="30EF51E1"/>
    <w:rsid w:val="3120316A"/>
    <w:rsid w:val="316C5258"/>
    <w:rsid w:val="3178090E"/>
    <w:rsid w:val="32621DF3"/>
    <w:rsid w:val="329842EE"/>
    <w:rsid w:val="338214A1"/>
    <w:rsid w:val="339F3A81"/>
    <w:rsid w:val="33AD3BC1"/>
    <w:rsid w:val="34846F40"/>
    <w:rsid w:val="349E6D81"/>
    <w:rsid w:val="357E0DE7"/>
    <w:rsid w:val="358956A5"/>
    <w:rsid w:val="36455E25"/>
    <w:rsid w:val="364651AA"/>
    <w:rsid w:val="37993419"/>
    <w:rsid w:val="37C57A9F"/>
    <w:rsid w:val="3803356F"/>
    <w:rsid w:val="38193D21"/>
    <w:rsid w:val="3876635F"/>
    <w:rsid w:val="38B31109"/>
    <w:rsid w:val="39131697"/>
    <w:rsid w:val="39CA2014"/>
    <w:rsid w:val="39F640C0"/>
    <w:rsid w:val="3A034690"/>
    <w:rsid w:val="3A0E345D"/>
    <w:rsid w:val="3A6B41E0"/>
    <w:rsid w:val="3AA9151A"/>
    <w:rsid w:val="3ADE48A7"/>
    <w:rsid w:val="3AFB4203"/>
    <w:rsid w:val="3C011312"/>
    <w:rsid w:val="3CAB45FE"/>
    <w:rsid w:val="3D376A4B"/>
    <w:rsid w:val="3D831191"/>
    <w:rsid w:val="3DC354EE"/>
    <w:rsid w:val="3DD9490C"/>
    <w:rsid w:val="3DE5121D"/>
    <w:rsid w:val="3E430DBE"/>
    <w:rsid w:val="3E8B1AF3"/>
    <w:rsid w:val="3EBA10C7"/>
    <w:rsid w:val="3EC10C5B"/>
    <w:rsid w:val="3EF67728"/>
    <w:rsid w:val="3EFE3E10"/>
    <w:rsid w:val="3F647F90"/>
    <w:rsid w:val="3FD14D3B"/>
    <w:rsid w:val="3FE704CB"/>
    <w:rsid w:val="403A552D"/>
    <w:rsid w:val="40681015"/>
    <w:rsid w:val="411F3F07"/>
    <w:rsid w:val="41637C2C"/>
    <w:rsid w:val="416514D3"/>
    <w:rsid w:val="41A95051"/>
    <w:rsid w:val="41B24EA5"/>
    <w:rsid w:val="41ED057B"/>
    <w:rsid w:val="426C6D0E"/>
    <w:rsid w:val="427706C4"/>
    <w:rsid w:val="429F6362"/>
    <w:rsid w:val="43480860"/>
    <w:rsid w:val="43C91D1F"/>
    <w:rsid w:val="44181D65"/>
    <w:rsid w:val="44EB1DCB"/>
    <w:rsid w:val="452D73EF"/>
    <w:rsid w:val="456F457F"/>
    <w:rsid w:val="45A50DB7"/>
    <w:rsid w:val="46B05C38"/>
    <w:rsid w:val="46B935FE"/>
    <w:rsid w:val="46E52CE1"/>
    <w:rsid w:val="47FA3017"/>
    <w:rsid w:val="48197529"/>
    <w:rsid w:val="49670025"/>
    <w:rsid w:val="4AA45EC1"/>
    <w:rsid w:val="4B543793"/>
    <w:rsid w:val="4C245FAA"/>
    <w:rsid w:val="4C6F0A2C"/>
    <w:rsid w:val="4CA671A1"/>
    <w:rsid w:val="4CAC2E3E"/>
    <w:rsid w:val="4CC92286"/>
    <w:rsid w:val="4CD630BB"/>
    <w:rsid w:val="4CF353F6"/>
    <w:rsid w:val="4D0D2D43"/>
    <w:rsid w:val="4D1F2DD9"/>
    <w:rsid w:val="4D415EBF"/>
    <w:rsid w:val="4D84225C"/>
    <w:rsid w:val="4DB31702"/>
    <w:rsid w:val="4E073E94"/>
    <w:rsid w:val="4E8E2E61"/>
    <w:rsid w:val="4EBB3B11"/>
    <w:rsid w:val="4EE31C18"/>
    <w:rsid w:val="4EEF6735"/>
    <w:rsid w:val="4F474589"/>
    <w:rsid w:val="4F476838"/>
    <w:rsid w:val="4F504EC2"/>
    <w:rsid w:val="4FB348AD"/>
    <w:rsid w:val="50520C31"/>
    <w:rsid w:val="50B669D8"/>
    <w:rsid w:val="510A4548"/>
    <w:rsid w:val="51111B20"/>
    <w:rsid w:val="5118744F"/>
    <w:rsid w:val="51524104"/>
    <w:rsid w:val="516A5FC6"/>
    <w:rsid w:val="52404246"/>
    <w:rsid w:val="52580AF8"/>
    <w:rsid w:val="532A3145"/>
    <w:rsid w:val="532E6090"/>
    <w:rsid w:val="541F3C53"/>
    <w:rsid w:val="54200357"/>
    <w:rsid w:val="54663682"/>
    <w:rsid w:val="548A1622"/>
    <w:rsid w:val="54B809BD"/>
    <w:rsid w:val="552D3DF9"/>
    <w:rsid w:val="555F364A"/>
    <w:rsid w:val="557B6E7A"/>
    <w:rsid w:val="55C916F6"/>
    <w:rsid w:val="568243F5"/>
    <w:rsid w:val="56EA348A"/>
    <w:rsid w:val="57993C1F"/>
    <w:rsid w:val="57E1420E"/>
    <w:rsid w:val="582B4303"/>
    <w:rsid w:val="585B7E71"/>
    <w:rsid w:val="5880704B"/>
    <w:rsid w:val="58810316"/>
    <w:rsid w:val="588D2405"/>
    <w:rsid w:val="593E0900"/>
    <w:rsid w:val="59E665C3"/>
    <w:rsid w:val="5AFD16BA"/>
    <w:rsid w:val="5B497487"/>
    <w:rsid w:val="5C185303"/>
    <w:rsid w:val="5C4D0CBF"/>
    <w:rsid w:val="5C874F08"/>
    <w:rsid w:val="5CF8673E"/>
    <w:rsid w:val="5D133295"/>
    <w:rsid w:val="5D4F6970"/>
    <w:rsid w:val="5D9049EB"/>
    <w:rsid w:val="5DFC7E6B"/>
    <w:rsid w:val="5E4402A6"/>
    <w:rsid w:val="5E9B5C07"/>
    <w:rsid w:val="5F4355C3"/>
    <w:rsid w:val="5FA73EB8"/>
    <w:rsid w:val="5FC670A5"/>
    <w:rsid w:val="5FF43DA0"/>
    <w:rsid w:val="6002A818"/>
    <w:rsid w:val="60BA2142"/>
    <w:rsid w:val="60EF3631"/>
    <w:rsid w:val="61663B6D"/>
    <w:rsid w:val="6185416C"/>
    <w:rsid w:val="61C8488F"/>
    <w:rsid w:val="61CF7A5E"/>
    <w:rsid w:val="62AD5417"/>
    <w:rsid w:val="62E50D4B"/>
    <w:rsid w:val="63457266"/>
    <w:rsid w:val="63754B0A"/>
    <w:rsid w:val="63BB14D0"/>
    <w:rsid w:val="64074BFB"/>
    <w:rsid w:val="65716CFB"/>
    <w:rsid w:val="66CA137D"/>
    <w:rsid w:val="67201583"/>
    <w:rsid w:val="673C3AA4"/>
    <w:rsid w:val="67605DCF"/>
    <w:rsid w:val="67732471"/>
    <w:rsid w:val="677C2799"/>
    <w:rsid w:val="678017F8"/>
    <w:rsid w:val="67837978"/>
    <w:rsid w:val="678F73BE"/>
    <w:rsid w:val="67F410B0"/>
    <w:rsid w:val="67F44FD8"/>
    <w:rsid w:val="68080340"/>
    <w:rsid w:val="68942439"/>
    <w:rsid w:val="68B24617"/>
    <w:rsid w:val="69403DA5"/>
    <w:rsid w:val="69DE2307"/>
    <w:rsid w:val="6B0146F8"/>
    <w:rsid w:val="6B4260FC"/>
    <w:rsid w:val="6BB92ED4"/>
    <w:rsid w:val="6C005C1B"/>
    <w:rsid w:val="6C0171D8"/>
    <w:rsid w:val="6C751B17"/>
    <w:rsid w:val="6C96073A"/>
    <w:rsid w:val="6CB07C77"/>
    <w:rsid w:val="6D310B89"/>
    <w:rsid w:val="6DE50FD5"/>
    <w:rsid w:val="6E8C6DFB"/>
    <w:rsid w:val="6E944EF3"/>
    <w:rsid w:val="6E9F141A"/>
    <w:rsid w:val="6EA46FC5"/>
    <w:rsid w:val="6EE62FB2"/>
    <w:rsid w:val="6F20371F"/>
    <w:rsid w:val="6F61366C"/>
    <w:rsid w:val="6F732769"/>
    <w:rsid w:val="6FB30A31"/>
    <w:rsid w:val="6FB57E0E"/>
    <w:rsid w:val="703B4D4E"/>
    <w:rsid w:val="70C61FDF"/>
    <w:rsid w:val="70D8790B"/>
    <w:rsid w:val="70E64C19"/>
    <w:rsid w:val="714C1BD8"/>
    <w:rsid w:val="7262039E"/>
    <w:rsid w:val="728C72A7"/>
    <w:rsid w:val="72B47AA0"/>
    <w:rsid w:val="73377212"/>
    <w:rsid w:val="73C74EF3"/>
    <w:rsid w:val="73E62F95"/>
    <w:rsid w:val="74B855A2"/>
    <w:rsid w:val="74C8147B"/>
    <w:rsid w:val="74D11767"/>
    <w:rsid w:val="75DB755C"/>
    <w:rsid w:val="76F0034B"/>
    <w:rsid w:val="77463935"/>
    <w:rsid w:val="77F73192"/>
    <w:rsid w:val="78EB11E0"/>
    <w:rsid w:val="797D3FEA"/>
    <w:rsid w:val="79A06493"/>
    <w:rsid w:val="79F404AF"/>
    <w:rsid w:val="7A223412"/>
    <w:rsid w:val="7A445CD3"/>
    <w:rsid w:val="7AE9796F"/>
    <w:rsid w:val="7BE53C37"/>
    <w:rsid w:val="7BF07121"/>
    <w:rsid w:val="7C246080"/>
    <w:rsid w:val="7CA4702C"/>
    <w:rsid w:val="7D6A3AE7"/>
    <w:rsid w:val="7E061F96"/>
    <w:rsid w:val="7E44465E"/>
    <w:rsid w:val="7E581473"/>
    <w:rsid w:val="7E98470A"/>
    <w:rsid w:val="7ED66DA8"/>
    <w:rsid w:val="7FA052C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horizontal:center;mso-position-horizontal-relative:margin;mso-position-vertical:center;mso-position-vertical-relative:margin" o:allowincell="f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58BD6785"/>
  <w15:docId w15:val="{CA8B295D-85B2-4742-9855-100B691F3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 w:qFormat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 w:qFormat="1"/>
    <w:lsdException w:name="Body Text Indent 2" w:semiHidden="1" w:unhideWhenUsed="1"/>
    <w:lsdException w:name="Body Text Indent 3" w:semiHidden="1" w:unhideWhenUsed="1" w:qFormat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 w:qFormat="1"/>
    <w:lsdException w:name="HTML Sample" w:semiHidden="1" w:unhideWhenUsed="1"/>
    <w:lsdException w:name="HTML Typewriter" w:semiHidden="1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40" w:lineRule="auto"/>
    </w:pPr>
    <w:rPr>
      <w:rFonts w:eastAsia="Times New Roman"/>
      <w:sz w:val="24"/>
      <w:szCs w:val="24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/>
      <w:contextualSpacing/>
      <w:outlineLvl w:val="0"/>
    </w:pPr>
    <w:rPr>
      <w:rFonts w:ascii="Calibri" w:eastAsiaTheme="majorEastAsia" w:hAnsi="Calibri" w:cstheme="majorBidi"/>
      <w:b/>
      <w:bCs/>
      <w:caps/>
      <w:color w:val="FFFFFF" w:themeColor="background1"/>
      <w:sz w:val="32"/>
      <w:szCs w:val="2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/>
      <w:contextualSpacing/>
      <w:outlineLvl w:val="1"/>
    </w:pPr>
    <w:rPr>
      <w:rFonts w:ascii="Calibri" w:eastAsiaTheme="minorEastAsia" w:hAnsi="Calibri" w:cstheme="minorBidi"/>
      <w:caps/>
      <w:sz w:val="32"/>
      <w:szCs w:val="22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/>
      <w:contextualSpacing/>
      <w:outlineLvl w:val="2"/>
    </w:pPr>
    <w:rPr>
      <w:rFonts w:ascii="Calibri" w:eastAsiaTheme="minorEastAsia" w:hAnsi="Calibri" w:cstheme="minorBidi"/>
      <w:caps/>
      <w:color w:val="5A1E34" w:themeColor="accent1" w:themeShade="80"/>
      <w:sz w:val="28"/>
      <w:szCs w:val="22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line="264" w:lineRule="auto"/>
      <w:outlineLvl w:val="3"/>
    </w:pPr>
    <w:rPr>
      <w:rFonts w:ascii="Calibri" w:eastAsiaTheme="majorEastAsia" w:hAnsi="Calibri" w:cstheme="majorBidi"/>
      <w:i/>
      <w:iCs/>
      <w:color w:val="872D4D" w:themeColor="accent1" w:themeShade="BF"/>
      <w:szCs w:val="22"/>
      <w:lang w:val="en-US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872D4D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line="264" w:lineRule="auto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  <w:lang w:val="en-US"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line="264" w:lineRule="auto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before="120"/>
    </w:pPr>
    <w:rPr>
      <w:rFonts w:ascii="Segoe UI" w:eastAsiaTheme="minorEastAsia" w:hAnsi="Segoe UI" w:cs="Segoe UI"/>
      <w:szCs w:val="18"/>
      <w:lang w:val="en-US"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pPr>
      <w:spacing w:before="120" w:after="120" w:line="264" w:lineRule="auto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pPr>
      <w:spacing w:before="120" w:after="120" w:line="264" w:lineRule="auto"/>
      <w:ind w:left="360"/>
    </w:pPr>
    <w:rPr>
      <w:rFonts w:ascii="Calibri" w:eastAsiaTheme="minorEastAsia" w:hAnsi="Calibri" w:cstheme="minorBidi"/>
      <w:szCs w:val="16"/>
      <w:lang w:val="en-US" w:eastAsia="ja-JP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="Calibri" w:eastAsiaTheme="minorEastAsia" w:hAnsi="Calibri" w:cstheme="minorBidi"/>
      <w:i/>
      <w:iCs/>
      <w:color w:val="505050" w:themeColor="text2"/>
      <w:szCs w:val="18"/>
      <w:lang w:val="en-US" w:eastAsia="ja-JP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pPr>
      <w:spacing w:before="120"/>
    </w:pPr>
    <w:rPr>
      <w:rFonts w:ascii="Calibri" w:eastAsiaTheme="minorEastAsia" w:hAnsi="Calibri" w:cstheme="minorBidi"/>
      <w:szCs w:val="20"/>
      <w:lang w:val="en-US" w:eastAsia="ja-JP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Pr>
      <w:rFonts w:ascii="Segoe UI" w:eastAsiaTheme="minorEastAsia" w:hAnsi="Segoe UI" w:cs="Segoe UI"/>
      <w:szCs w:val="16"/>
      <w:lang w:val="en-US" w:eastAsia="ja-JP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EnvelopeReturn">
    <w:name w:val="envelope return"/>
    <w:basedOn w:val="Normal"/>
    <w:uiPriority w:val="99"/>
    <w:semiHidden/>
    <w:unhideWhenUsed/>
    <w:qFormat/>
    <w:rPr>
      <w:rFonts w:asciiTheme="majorHAnsi" w:eastAsiaTheme="majorEastAsia" w:hAnsiTheme="majorHAnsi" w:cstheme="majorBidi"/>
      <w:szCs w:val="20"/>
      <w:lang w:val="en-US" w:eastAsia="ja-JP"/>
    </w:rPr>
  </w:style>
  <w:style w:type="paragraph" w:styleId="Footer">
    <w:name w:val="footer"/>
    <w:basedOn w:val="Normal"/>
    <w:link w:val="FooterChar"/>
    <w:uiPriority w:val="99"/>
    <w:unhideWhenUsed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ind w:left="-576" w:right="7344"/>
      <w:jc w:val="center"/>
    </w:pPr>
    <w:rPr>
      <w:rFonts w:ascii="Calibri" w:eastAsiaTheme="minorEastAsia" w:hAnsi="Calibri" w:cstheme="minorBidi"/>
      <w:b/>
      <w:color w:val="FFFFFF" w:themeColor="background1"/>
      <w:sz w:val="28"/>
      <w:szCs w:val="22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Pr>
      <w:rFonts w:ascii="Calibri" w:eastAsiaTheme="minorEastAsia" w:hAnsi="Calibri" w:cstheme="minorBidi"/>
      <w:szCs w:val="20"/>
      <w:lang w:val="en-US" w:eastAsia="ja-JP"/>
    </w:rPr>
  </w:style>
  <w:style w:type="paragraph" w:styleId="Header">
    <w:name w:val="header"/>
    <w:basedOn w:val="Normal"/>
    <w:link w:val="HeaderChar"/>
    <w:uiPriority w:val="99"/>
    <w:unhideWhenUsed/>
    <w:qFormat/>
    <w:pPr>
      <w:spacing w:before="12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Pr>
      <w:rFonts w:ascii="Consolas" w:eastAsiaTheme="minorEastAsia" w:hAnsi="Consolas" w:cstheme="minorBidi"/>
      <w:szCs w:val="20"/>
      <w:lang w:val="en-US" w:eastAsia="ja-JP"/>
    </w:rPr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line="264" w:lineRule="auto"/>
    </w:pPr>
    <w:rPr>
      <w:rFonts w:ascii="Calibri" w:eastAsiaTheme="minorEastAsia" w:hAnsi="Calibri" w:cstheme="minorBidi"/>
      <w:color w:val="505050" w:themeColor="text2"/>
      <w:szCs w:val="22"/>
      <w:lang w:val="en-US" w:eastAsia="ja-JP"/>
    </w:rPr>
  </w:style>
  <w:style w:type="paragraph" w:styleId="ListNumber">
    <w:name w:val="List Number"/>
    <w:basedOn w:val="Normal"/>
    <w:uiPriority w:val="12"/>
    <w:qFormat/>
    <w:pPr>
      <w:numPr>
        <w:numId w:val="2"/>
      </w:numPr>
      <w:spacing w:before="120" w:line="264" w:lineRule="auto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styleId="MacroText">
    <w:name w:val="macro"/>
    <w:link w:val="MacroTextChar"/>
    <w:uiPriority w:val="99"/>
    <w:semiHidden/>
    <w:unhideWhenUsed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eastAsiaTheme="minorEastAsia" w:hAnsi="Consolas" w:cstheme="minorBidi"/>
      <w:sz w:val="22"/>
      <w:lang w:eastAsia="ja-JP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lang w:val="en-US" w:eastAsia="en-US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Pr>
      <w:rFonts w:ascii="Consolas" w:eastAsiaTheme="minorEastAsia" w:hAnsi="Consolas" w:cstheme="minorBidi"/>
      <w:szCs w:val="21"/>
      <w:lang w:val="en-US" w:eastAsia="ja-JP"/>
    </w:rPr>
  </w:style>
  <w:style w:type="paragraph" w:styleId="Title">
    <w:name w:val="Title"/>
    <w:basedOn w:val="Normal"/>
    <w:link w:val="TitleChar"/>
    <w:qFormat/>
    <w:pPr>
      <w:spacing w:before="5400" w:after="3400"/>
      <w:ind w:left="5040" w:right="-1944"/>
      <w:contextualSpacing/>
    </w:pPr>
    <w:rPr>
      <w:rFonts w:ascii="Calibri" w:eastAsiaTheme="majorEastAsia" w:hAnsi="Calibri" w:cstheme="majorBidi"/>
      <w:kern w:val="28"/>
      <w:sz w:val="72"/>
      <w:szCs w:val="72"/>
      <w:lang w:val="en-US" w:eastAsia="ja-JP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00" w:line="264" w:lineRule="auto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 w:after="100" w:line="264" w:lineRule="auto"/>
      <w:ind w:left="240"/>
    </w:pPr>
    <w:rPr>
      <w:rFonts w:ascii="Calibri" w:eastAsiaTheme="minorEastAsia" w:hAnsi="Calibri" w:cstheme="minorBidi"/>
      <w:szCs w:val="22"/>
      <w:lang w:val="en-US" w:eastAsia="ja-JP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 w:line="264" w:lineRule="auto"/>
      <w:ind w:left="480"/>
    </w:pPr>
    <w:rPr>
      <w:rFonts w:ascii="Calibri" w:eastAsiaTheme="minorEastAsia" w:hAnsi="Calibri" w:cstheme="minorBidi"/>
      <w:szCs w:val="22"/>
      <w:lang w:val="en-US" w:eastAsia="ja-JP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22"/>
      <w:szCs w:val="16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7F7F7F" w:themeColor="followedHyperlink"/>
      <w:u w:val="single"/>
    </w:rPr>
  </w:style>
  <w:style w:type="character" w:styleId="HTMLCode">
    <w:name w:val="HTML Code"/>
    <w:basedOn w:val="DefaultParagraphFont"/>
    <w:uiPriority w:val="99"/>
    <w:unhideWhenUsed/>
    <w:qFormat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qFormat/>
    <w:rPr>
      <w:color w:val="5A1E34" w:themeColor="accent1" w:themeShade="80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qFormat/>
    <w:rPr>
      <w:color w:val="404040" w:themeColor="text1" w:themeTint="BF"/>
    </w:rPr>
  </w:style>
  <w:style w:type="character" w:customStyle="1" w:styleId="TitleChar">
    <w:name w:val="Title Char"/>
    <w:basedOn w:val="DefaultParagraphFont"/>
    <w:link w:val="Title"/>
    <w:uiPriority w:val="1"/>
    <w:qFormat/>
    <w:rPr>
      <w:rFonts w:ascii="Calibri" w:eastAsiaTheme="majorEastAsia" w:hAnsi="Calibr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pPr>
      <w:spacing w:line="300" w:lineRule="auto"/>
      <w:ind w:left="5040" w:right="-1944"/>
    </w:pPr>
    <w:rPr>
      <w:rFonts w:ascii="Calibri" w:eastAsiaTheme="minorEastAsia" w:hAnsi="Calibri" w:cstheme="minorBidi"/>
      <w:sz w:val="28"/>
      <w:szCs w:val="28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Calibri" w:eastAsiaTheme="majorEastAsia" w:hAnsi="Calibri" w:cstheme="majorBidi"/>
      <w:b/>
      <w:bCs/>
      <w:caps/>
      <w:color w:val="FFFFFF" w:themeColor="background1"/>
      <w:sz w:val="32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Calibri" w:hAnsi="Calibri"/>
      <w:caps/>
      <w:sz w:val="32"/>
      <w:shd w:val="clear" w:color="auto" w:fill="F1D7E0" w:themeFill="accent2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Calibri" w:hAnsi="Calibri"/>
      <w:caps/>
      <w:color w:val="5A1E34" w:themeColor="accent1" w:themeShade="80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paragraph" w:customStyle="1" w:styleId="ContactHeading">
    <w:name w:val="Contact Heading"/>
    <w:basedOn w:val="Normal"/>
    <w:next w:val="ContactInfo"/>
    <w:uiPriority w:val="2"/>
    <w:qFormat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after="480" w:line="300" w:lineRule="auto"/>
      <w:ind w:left="5040" w:right="1800"/>
    </w:pPr>
    <w:rPr>
      <w:rFonts w:ascii="Calibri" w:eastAsiaTheme="minorEastAsia" w:hAnsi="Calibri" w:cstheme="minorBidi"/>
      <w:color w:val="FFFFFF" w:themeColor="background1"/>
      <w:sz w:val="28"/>
      <w:szCs w:val="22"/>
      <w:lang w:val="en-US"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Pr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Pr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Pr>
      <w:rFonts w:ascii="Consolas" w:hAnsi="Consolas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Pr>
      <w:rFonts w:ascii="Consolas" w:hAnsi="Consolas"/>
      <w:szCs w:val="21"/>
    </w:rPr>
  </w:style>
  <w:style w:type="table" w:customStyle="1" w:styleId="GridTable1Light-Accent11">
    <w:name w:val="Grid Table 1 Light - Accent 11"/>
    <w:basedOn w:val="TableNormal"/>
    <w:uiPriority w:val="46"/>
    <w:qFormat/>
    <w:pPr>
      <w:spacing w:line="240" w:lineRule="auto"/>
    </w:pPr>
    <w:tblPr>
      <w:tblInd w:w="0" w:type="dxa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11">
    <w:name w:val="Grid Table 4 - Accent 11"/>
    <w:basedOn w:val="TableNormal"/>
    <w:uiPriority w:val="49"/>
    <w:qFormat/>
    <w:pPr>
      <w:spacing w:line="240" w:lineRule="auto"/>
    </w:pPr>
    <w:tblPr>
      <w:tblInd w:w="0" w:type="dxa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customStyle="1" w:styleId="GridTable21">
    <w:name w:val="Grid Table 21"/>
    <w:basedOn w:val="TableNormal"/>
    <w:uiPriority w:val="47"/>
    <w:qFormat/>
    <w:pPr>
      <w:spacing w:line="240" w:lineRule="auto"/>
    </w:pPr>
    <w:tblPr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PlainTable21">
    <w:name w:val="Plain Table 21"/>
    <w:basedOn w:val="TableNormal"/>
    <w:uiPriority w:val="42"/>
    <w:qFormat/>
    <w:pPr>
      <w:spacing w:line="240" w:lineRule="auto"/>
    </w:pPr>
    <w:tblPr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3-Accent51">
    <w:name w:val="Grid Table 3 - Accent 5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customStyle="1" w:styleId="ListTable1Light-Accent41">
    <w:name w:val="List Table 1 Light - Accent 41"/>
    <w:basedOn w:val="TableNormal"/>
    <w:uiPriority w:val="46"/>
    <w:qFormat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customStyle="1" w:styleId="GridTable31">
    <w:name w:val="Grid Table 31"/>
    <w:basedOn w:val="TableNormal"/>
    <w:uiPriority w:val="48"/>
    <w:qFormat/>
    <w:pPr>
      <w:spacing w:line="240" w:lineRule="auto"/>
    </w:pPr>
    <w:tblPr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Quote">
    <w:name w:val="Quote"/>
    <w:basedOn w:val="Normal"/>
    <w:next w:val="Normal"/>
    <w:link w:val="QuoteChar"/>
    <w:uiPriority w:val="2"/>
    <w:qFormat/>
    <w:pPr>
      <w:spacing w:before="200" w:line="264" w:lineRule="auto"/>
      <w:ind w:left="864" w:right="864"/>
    </w:pPr>
    <w:rPr>
      <w:rFonts w:ascii="Calibri" w:eastAsiaTheme="minorEastAsia" w:hAnsi="Calibri" w:cstheme="minorBidi"/>
      <w:i/>
      <w:iCs/>
      <w:color w:val="404040" w:themeColor="text1" w:themeTint="BF"/>
      <w:sz w:val="32"/>
      <w:szCs w:val="22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"/>
    <w:qFormat/>
    <w:rPr>
      <w:rFonts w:ascii="Calibri" w:hAnsi="Calibri"/>
      <w:i/>
      <w:iCs/>
      <w:color w:val="404040" w:themeColor="text1" w:themeTint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="Calibri" w:eastAsiaTheme="majorEastAsia" w:hAnsi="Calibri" w:cstheme="majorBidi"/>
      <w:i/>
      <w:iCs/>
      <w:color w:val="872D4D" w:themeColor="accent1" w:themeShade="BF"/>
      <w:sz w:val="24"/>
    </w:rPr>
  </w:style>
  <w:style w:type="paragraph" w:customStyle="1" w:styleId="output">
    <w:name w:val="output"/>
    <w:basedOn w:val="Normal"/>
    <w:link w:val="outputChar"/>
    <w:qFormat/>
    <w:pPr>
      <w:pBdr>
        <w:top w:val="single" w:sz="6" w:space="4" w:color="D6D6D6"/>
        <w:left w:val="single" w:sz="6" w:space="4" w:color="D6D6D6"/>
        <w:bottom w:val="single" w:sz="6" w:space="4" w:color="D6D6D6"/>
        <w:right w:val="single" w:sz="6" w:space="4" w:color="D6D6D6"/>
      </w:pBdr>
      <w:shd w:val="clear" w:color="auto" w:fill="F1F1F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nsolas" w:hAnsi="Consolas" w:cs="Courier New"/>
      <w:color w:val="313131"/>
      <w:sz w:val="18"/>
      <w:szCs w:val="18"/>
      <w:lang w:val="en-US" w:eastAsia="en-US"/>
    </w:rPr>
  </w:style>
  <w:style w:type="character" w:customStyle="1" w:styleId="outputChar">
    <w:name w:val="output Char"/>
    <w:basedOn w:val="DefaultParagraphFont"/>
    <w:link w:val="output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styleId="ListParagraph">
    <w:name w:val="List Paragraph"/>
    <w:basedOn w:val="Normal"/>
    <w:uiPriority w:val="34"/>
    <w:unhideWhenUsed/>
    <w:qFormat/>
    <w:pPr>
      <w:spacing w:before="120" w:line="264" w:lineRule="auto"/>
      <w:ind w:left="720"/>
      <w:contextualSpacing/>
    </w:pPr>
    <w:rPr>
      <w:rFonts w:ascii="Calibri" w:eastAsiaTheme="minorEastAsia" w:hAnsi="Calibri" w:cstheme="minorBidi"/>
      <w:szCs w:val="22"/>
      <w:lang w:val="en-US" w:eastAsia="ja-JP"/>
    </w:rPr>
  </w:style>
  <w:style w:type="paragraph" w:customStyle="1" w:styleId="user-contenttext">
    <w:name w:val="user-content_text"/>
    <w:basedOn w:val="Normal"/>
    <w:qFormat/>
    <w:pPr>
      <w:spacing w:before="100" w:beforeAutospacing="1" w:after="100" w:afterAutospacing="1"/>
    </w:pPr>
    <w:rPr>
      <w:lang w:val="en-US" w:eastAsia="en-US"/>
    </w:rPr>
  </w:style>
  <w:style w:type="character" w:customStyle="1" w:styleId="ph">
    <w:name w:val="ph"/>
    <w:basedOn w:val="DefaultParagraphFont"/>
    <w:qFormat/>
  </w:style>
  <w:style w:type="character" w:customStyle="1" w:styleId="pl-pse">
    <w:name w:val="pl-pse"/>
    <w:basedOn w:val="DefaultParagraphFont"/>
    <w:qFormat/>
  </w:style>
  <w:style w:type="character" w:customStyle="1" w:styleId="pl-sre">
    <w:name w:val="pl-sre"/>
    <w:basedOn w:val="DefaultParagraphFont"/>
    <w:qFormat/>
  </w:style>
  <w:style w:type="character" w:customStyle="1" w:styleId="pl-smi">
    <w:name w:val="pl-smi"/>
    <w:basedOn w:val="DefaultParagraphFont"/>
    <w:qFormat/>
  </w:style>
  <w:style w:type="character" w:customStyle="1" w:styleId="pl-k">
    <w:name w:val="pl-k"/>
    <w:basedOn w:val="DefaultParagraphFont"/>
    <w:qFormat/>
  </w:style>
  <w:style w:type="character" w:customStyle="1" w:styleId="pl-en">
    <w:name w:val="pl-en"/>
    <w:basedOn w:val="DefaultParagraphFont"/>
    <w:qFormat/>
  </w:style>
  <w:style w:type="character" w:customStyle="1" w:styleId="pl-c1">
    <w:name w:val="pl-c1"/>
    <w:basedOn w:val="DefaultParagraphFont"/>
    <w:qFormat/>
  </w:style>
  <w:style w:type="character" w:customStyle="1" w:styleId="pl-s">
    <w:name w:val="pl-s"/>
    <w:basedOn w:val="DefaultParagraphFont"/>
  </w:style>
  <w:style w:type="character" w:customStyle="1" w:styleId="pl-pds">
    <w:name w:val="pl-pds"/>
    <w:basedOn w:val="DefaultParagraphFont"/>
    <w:qFormat/>
  </w:style>
  <w:style w:type="character" w:customStyle="1" w:styleId="language">
    <w:name w:val="language"/>
    <w:basedOn w:val="DefaultParagraphFont"/>
  </w:style>
  <w:style w:type="character" w:customStyle="1" w:styleId="hljs-comment">
    <w:name w:val="hljs-comment"/>
    <w:basedOn w:val="DefaultParagraphFont"/>
  </w:style>
  <w:style w:type="character" w:customStyle="1" w:styleId="hljs-pscommand">
    <w:name w:val="hljs-pscommand"/>
    <w:basedOn w:val="DefaultParagraphFont"/>
    <w:qFormat/>
  </w:style>
  <w:style w:type="character" w:customStyle="1" w:styleId="hljs-parameter">
    <w:name w:val="hljs-parameter"/>
    <w:basedOn w:val="DefaultParagraphFont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Style1">
    <w:name w:val="Style1"/>
    <w:basedOn w:val="output"/>
    <w:link w:val="Style1Char"/>
    <w:qFormat/>
  </w:style>
  <w:style w:type="paragraph" w:customStyle="1" w:styleId="c11">
    <w:name w:val="c11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Style1Char">
    <w:name w:val="Style1 Char"/>
    <w:basedOn w:val="outputChar"/>
    <w:link w:val="Style1"/>
    <w:qFormat/>
    <w:rPr>
      <w:rFonts w:ascii="Consolas" w:eastAsia="Times New Roman" w:hAnsi="Consolas" w:cs="Courier New"/>
      <w:color w:val="313131"/>
      <w:sz w:val="18"/>
      <w:szCs w:val="18"/>
      <w:shd w:val="clear" w:color="auto" w:fill="F1F1F1"/>
      <w:lang w:eastAsia="en-US"/>
    </w:rPr>
  </w:style>
  <w:style w:type="paragraph" w:customStyle="1" w:styleId="z-TopofForm1">
    <w:name w:val="z-Top of Form1"/>
    <w:basedOn w:val="Normal"/>
    <w:next w:val="Normal"/>
    <w:link w:val="z-TopofFormChar"/>
    <w:uiPriority w:val="99"/>
    <w:semiHidden/>
    <w:unhideWhenUsed/>
    <w:qFormat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  <w:lang w:val="en-US" w:eastAsia="en-US"/>
    </w:rPr>
  </w:style>
  <w:style w:type="character" w:customStyle="1" w:styleId="z-TopofFormChar">
    <w:name w:val="z-Top of Form Char"/>
    <w:basedOn w:val="DefaultParagraphFont"/>
    <w:link w:val="z-TopofForm1"/>
    <w:uiPriority w:val="99"/>
    <w:semiHidden/>
    <w:qFormat/>
    <w:rPr>
      <w:rFonts w:ascii="Arial" w:eastAsia="Times New Roman" w:hAnsi="Arial" w:cs="Arial"/>
      <w:vanish/>
      <w:sz w:val="16"/>
      <w:szCs w:val="16"/>
    </w:rPr>
  </w:style>
  <w:style w:type="character" w:customStyle="1" w:styleId="hljs-number">
    <w:name w:val="hljs-number"/>
    <w:basedOn w:val="DefaultParagraphFont"/>
    <w:qFormat/>
  </w:style>
  <w:style w:type="character" w:customStyle="1" w:styleId="hljs-keyword">
    <w:name w:val="hljs-keyword"/>
    <w:basedOn w:val="DefaultParagraphFont"/>
    <w:qFormat/>
  </w:style>
  <w:style w:type="character" w:customStyle="1" w:styleId="code">
    <w:name w:val="code"/>
    <w:basedOn w:val="DefaultParagraphFont"/>
    <w:qFormat/>
  </w:style>
  <w:style w:type="paragraph" w:customStyle="1" w:styleId="code1">
    <w:name w:val="cod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Quote1">
    <w:name w:val="Quote1"/>
    <w:basedOn w:val="Normal"/>
    <w:qFormat/>
    <w:pPr>
      <w:spacing w:before="100" w:beforeAutospacing="1" w:after="100" w:afterAutospacing="1"/>
    </w:pPr>
    <w:rPr>
      <w:lang w:val="en-US" w:eastAsia="en-US"/>
    </w:rPr>
  </w:style>
  <w:style w:type="paragraph" w:customStyle="1" w:styleId="alert-title">
    <w:name w:val="alert-title"/>
    <w:basedOn w:val="Normal"/>
    <w:pPr>
      <w:spacing w:before="100" w:beforeAutospacing="1" w:after="100" w:afterAutospacing="1"/>
    </w:pPr>
    <w:rPr>
      <w:lang w:val="en-US" w:eastAsia="en-US"/>
    </w:rPr>
  </w:style>
  <w:style w:type="character" w:customStyle="1" w:styleId="crayon-sy">
    <w:name w:val="crayon-sy"/>
    <w:basedOn w:val="DefaultParagraphFont"/>
  </w:style>
  <w:style w:type="character" w:customStyle="1" w:styleId="crayon-i">
    <w:name w:val="crayon-i"/>
    <w:basedOn w:val="DefaultParagraphFont"/>
  </w:style>
  <w:style w:type="character" w:customStyle="1" w:styleId="crayon-o">
    <w:name w:val="crayon-o"/>
    <w:basedOn w:val="DefaultParagraphFont"/>
  </w:style>
  <w:style w:type="character" w:customStyle="1" w:styleId="crayon-v">
    <w:name w:val="crayon-v"/>
    <w:basedOn w:val="DefaultParagraphFont"/>
  </w:style>
  <w:style w:type="character" w:customStyle="1" w:styleId="crayon-h">
    <w:name w:val="crayon-h"/>
    <w:basedOn w:val="DefaultParagraphFont"/>
  </w:style>
  <w:style w:type="character" w:customStyle="1" w:styleId="crayon-e">
    <w:name w:val="crayon-e"/>
    <w:basedOn w:val="DefaultParagraphFont"/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872D4D" w:themeColor="accent1" w:themeShade="BF"/>
      <w:sz w:val="24"/>
      <w:szCs w:val="24"/>
      <w:lang w:val="en-IN" w:eastAsia="en-IN"/>
    </w:rPr>
  </w:style>
  <w:style w:type="character" w:customStyle="1" w:styleId="co1">
    <w:name w:val="co1"/>
    <w:basedOn w:val="DefaultParagraphFont"/>
    <w:qFormat/>
  </w:style>
  <w:style w:type="character" w:customStyle="1" w:styleId="br0">
    <w:name w:val="br0"/>
    <w:basedOn w:val="DefaultParagraphFont"/>
  </w:style>
  <w:style w:type="character" w:customStyle="1" w:styleId="st0">
    <w:name w:val="st0"/>
    <w:basedOn w:val="DefaultParagraphFont"/>
    <w:qFormat/>
  </w:style>
  <w:style w:type="paragraph" w:customStyle="1" w:styleId="Style2">
    <w:name w:val="Style2"/>
    <w:basedOn w:val="Normal"/>
    <w:next w:val="outpu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hyperlink" Target="mailto:zippyops@gmail.com" TargetMode="Externa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6E6B7-4207-49AE-A6AA-986012CE7019}"/>
      </w:docPartPr>
      <w:docPartBody>
        <w:p w:rsidR="00AB3BB3" w:rsidRDefault="00AB3BB3"/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Hei">
    <w:altName w:val="Arial Unicode MS"/>
    <w:panose1 w:val="02010600030101010101"/>
    <w:charset w:val="86"/>
    <w:family w:val="modern"/>
    <w:notTrueType/>
    <w:pitch w:val="fixed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BB3"/>
    <w:rsid w:val="000B54D8"/>
    <w:rsid w:val="001D0D10"/>
    <w:rsid w:val="002773A6"/>
    <w:rsid w:val="00320E12"/>
    <w:rsid w:val="003A6CC5"/>
    <w:rsid w:val="005A0328"/>
    <w:rsid w:val="00652D12"/>
    <w:rsid w:val="0097512F"/>
    <w:rsid w:val="00A01AF5"/>
    <w:rsid w:val="00AB3BB3"/>
    <w:rsid w:val="00B86D54"/>
    <w:rsid w:val="00C3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2050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15B770-8A41-4026-A02A-E212ED3959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144</TotalTime>
  <Pages>11</Pages>
  <Words>656</Words>
  <Characters>3743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</vt:lpstr>
    </vt:vector>
  </TitlesOfParts>
  <Company>Microsoft</Company>
  <LinksUpToDate>false</LinksUpToDate>
  <CharactersWithSpaces>4391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</dc:title>
  <dc:subject/>
  <dc:creator>sathish babu</dc:creator>
  <cp:keywords/>
  <dc:description/>
  <cp:lastModifiedBy>Steeve Thompson</cp:lastModifiedBy>
  <cp:revision>10</cp:revision>
  <dcterms:created xsi:type="dcterms:W3CDTF">2020-05-21T08:52:00Z</dcterms:created>
  <dcterms:modified xsi:type="dcterms:W3CDTF">2021-01-25T10:03:00Z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