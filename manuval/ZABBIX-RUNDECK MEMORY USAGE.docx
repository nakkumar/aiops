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FE53D" w14:textId="432EAB4E" w:rsidR="000061DF" w:rsidRDefault="00162F44" w:rsidP="00083C71">
      <w:pPr>
        <w:pStyle w:val="Title"/>
        <w:ind w:left="3780" w:right="-1170" w:firstLineChars="450" w:firstLine="2700"/>
        <w:rPr>
          <w:rFonts w:cs="Calibri"/>
          <w:sz w:val="60"/>
          <w:szCs w:val="60"/>
          <w:lang w:eastAsia="en-US"/>
        </w:rPr>
      </w:pPr>
      <w:r>
        <w:rPr>
          <w:rFonts w:cs="Calibri"/>
          <w:noProof/>
          <w:sz w:val="60"/>
          <w:szCs w:val="60"/>
          <w:lang w:eastAsia="en-US"/>
        </w:rPr>
        <w:drawing>
          <wp:anchor distT="0" distB="0" distL="114300" distR="114300" simplePos="0" relativeHeight="251662336" behindDoc="0" locked="0" layoutInCell="1" allowOverlap="1" wp14:anchorId="09B10E6F" wp14:editId="68837816">
            <wp:simplePos x="0" y="0"/>
            <wp:positionH relativeFrom="column">
              <wp:posOffset>4605655</wp:posOffset>
            </wp:positionH>
            <wp:positionV relativeFrom="paragraph">
              <wp:posOffset>-657225</wp:posOffset>
            </wp:positionV>
            <wp:extent cx="1834515" cy="2362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543" cy="236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B81">
        <w:rPr>
          <w:rFonts w:cs="Calibri"/>
          <w:sz w:val="60"/>
          <w:szCs w:val="60"/>
          <w:lang w:eastAsia="en-US"/>
        </w:rPr>
        <w:t>ZABBIX-RUNDECK</w:t>
      </w:r>
      <w:r>
        <w:rPr>
          <w:rFonts w:cs="Calibri"/>
          <w:sz w:val="60"/>
          <w:szCs w:val="60"/>
          <w:lang w:eastAsia="en-US"/>
        </w:rPr>
        <w:t xml:space="preserve">  </w:t>
      </w:r>
    </w:p>
    <w:p w14:paraId="60EA11C7" w14:textId="2DFF3FC1" w:rsidR="000061DF" w:rsidRDefault="00162F44">
      <w:pPr>
        <w:pStyle w:val="Title"/>
        <w:ind w:left="1440" w:right="-1170" w:firstLine="720"/>
        <w:rPr>
          <w:rFonts w:cs="Calibri"/>
          <w:sz w:val="50"/>
          <w:szCs w:val="50"/>
        </w:rPr>
      </w:pPr>
      <w:r>
        <w:rPr>
          <w:rFonts w:cs="Calibri"/>
          <w:sz w:val="50"/>
          <w:szCs w:val="50"/>
          <w:lang w:eastAsia="en-US"/>
        </w:rPr>
        <w:t xml:space="preserve">         </w:t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>
        <w:rPr>
          <w:rFonts w:cs="Calibri"/>
          <w:sz w:val="50"/>
          <w:szCs w:val="50"/>
        </w:rPr>
        <w:t>Lab-Guide</w:t>
      </w:r>
    </w:p>
    <w:p w14:paraId="0EB8D71D" w14:textId="77777777" w:rsidR="000061DF" w:rsidRDefault="000061DF">
      <w:pPr>
        <w:pStyle w:val="Title"/>
        <w:ind w:left="1440" w:right="-1170" w:firstLine="720"/>
        <w:rPr>
          <w:rFonts w:cs="Calibri"/>
          <w:sz w:val="50"/>
          <w:szCs w:val="50"/>
        </w:rPr>
      </w:pPr>
    </w:p>
    <w:p w14:paraId="64212283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6635F785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3F6593CA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36E38A7E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5244E302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37C59865" w14:textId="77777777" w:rsidR="000061DF" w:rsidRDefault="00162F44">
      <w:pPr>
        <w:pStyle w:val="Title"/>
        <w:ind w:left="3600" w:right="-1170"/>
        <w:jc w:val="center"/>
        <w:rPr>
          <w:rFonts w:cs="Calibri"/>
          <w:b/>
          <w:sz w:val="48"/>
          <w:szCs w:val="48"/>
        </w:rPr>
      </w:pPr>
      <w:r>
        <w:rPr>
          <w:rFonts w:cs="Calibri"/>
          <w:sz w:val="50"/>
          <w:szCs w:val="50"/>
        </w:rPr>
        <w:t xml:space="preserve">                                   </w:t>
      </w:r>
      <w:r>
        <w:rPr>
          <w:rFonts w:cs="Calibri"/>
          <w:b/>
          <w:sz w:val="48"/>
          <w:szCs w:val="48"/>
        </w:rPr>
        <w:t>www.zippyops.com</w:t>
      </w:r>
    </w:p>
    <w:p w14:paraId="32743E46" w14:textId="77777777" w:rsidR="000061DF" w:rsidRDefault="00162F44">
      <w:pPr>
        <w:pStyle w:val="Title"/>
        <w:ind w:left="3600" w:right="-1170"/>
        <w:jc w:val="center"/>
        <w:rPr>
          <w:rFonts w:cs="Calibri"/>
          <w:color w:val="5A1E34" w:themeColor="accent1" w:themeShade="80"/>
          <w:sz w:val="32"/>
          <w:szCs w:val="32"/>
        </w:rPr>
      </w:pPr>
      <w:r>
        <w:rPr>
          <w:rFonts w:cs="Calibri"/>
          <w:color w:val="5A1E34" w:themeColor="accent1" w:themeShade="80"/>
          <w:sz w:val="32"/>
          <w:szCs w:val="32"/>
        </w:rPr>
        <w:t>209/210, 1</w:t>
      </w:r>
      <w:r>
        <w:rPr>
          <w:rFonts w:cs="Calibri"/>
          <w:color w:val="5A1E34" w:themeColor="accent1" w:themeShade="80"/>
          <w:sz w:val="32"/>
          <w:szCs w:val="32"/>
          <w:vertAlign w:val="superscript"/>
        </w:rPr>
        <w:t>st</w:t>
      </w:r>
      <w:r>
        <w:rPr>
          <w:rFonts w:cs="Calibri"/>
          <w:color w:val="5A1E34" w:themeColor="accent1" w:themeShade="80"/>
          <w:sz w:val="32"/>
          <w:szCs w:val="32"/>
        </w:rPr>
        <w:t xml:space="preserve"> floor, J Nagar</w:t>
      </w:r>
    </w:p>
    <w:p w14:paraId="3085C644" w14:textId="77777777" w:rsidR="000061DF" w:rsidRDefault="00162F44">
      <w:pPr>
        <w:pStyle w:val="Title"/>
        <w:ind w:left="3600" w:right="-1170"/>
        <w:jc w:val="center"/>
        <w:rPr>
          <w:rFonts w:cs="Calibri"/>
          <w:color w:val="5A1E34" w:themeColor="accent1" w:themeShade="80"/>
          <w:sz w:val="32"/>
          <w:szCs w:val="32"/>
        </w:rPr>
      </w:pPr>
      <w:r>
        <w:rPr>
          <w:rFonts w:cs="Calibri"/>
          <w:color w:val="5A1E34" w:themeColor="accent1" w:themeShade="80"/>
          <w:sz w:val="32"/>
          <w:szCs w:val="32"/>
        </w:rPr>
        <w:t>Panaiyur Kuppam Road,</w:t>
      </w:r>
    </w:p>
    <w:p w14:paraId="1713F972" w14:textId="77777777" w:rsidR="000061DF" w:rsidRDefault="00162F44">
      <w:pPr>
        <w:pStyle w:val="Title"/>
        <w:ind w:left="3600" w:right="-1170"/>
        <w:jc w:val="center"/>
        <w:rPr>
          <w:rFonts w:cs="Calibri"/>
          <w:color w:val="5A1E34" w:themeColor="accent1" w:themeShade="80"/>
          <w:sz w:val="32"/>
          <w:szCs w:val="32"/>
        </w:rPr>
      </w:pPr>
      <w:r>
        <w:rPr>
          <w:rFonts w:cs="Calibri"/>
          <w:color w:val="5A1E34" w:themeColor="accent1" w:themeShade="80"/>
          <w:sz w:val="32"/>
          <w:szCs w:val="32"/>
        </w:rPr>
        <w:t>Panaiyur, Chennai-600119</w:t>
      </w:r>
    </w:p>
    <w:p w14:paraId="74553C9D" w14:textId="77777777" w:rsidR="000061DF" w:rsidRDefault="00162F44">
      <w:pPr>
        <w:pStyle w:val="Title"/>
        <w:ind w:left="3600" w:right="-1170"/>
        <w:jc w:val="center"/>
        <w:rPr>
          <w:rFonts w:cs="Calibri"/>
          <w:b/>
          <w:sz w:val="36"/>
          <w:szCs w:val="36"/>
        </w:rPr>
      </w:pPr>
      <w:r>
        <w:rPr>
          <w:rFonts w:ascii="Wingdings" w:eastAsia="Wingdings" w:hAnsi="Wingdings" w:cs="Wingdings"/>
          <w:b/>
          <w:sz w:val="36"/>
          <w:szCs w:val="36"/>
        </w:rPr>
        <w:lastRenderedPageBreak/>
        <w:t></w:t>
      </w:r>
      <w:hyperlink r:id="rId10" w:history="1">
        <w:r>
          <w:rPr>
            <w:b/>
            <w:sz w:val="36"/>
            <w:szCs w:val="36"/>
          </w:rPr>
          <w:t>zippyops@gmail.com</w:t>
        </w:r>
      </w:hyperlink>
    </w:p>
    <w:p w14:paraId="30C156EE" w14:textId="08D0FE4B" w:rsidR="009135C3" w:rsidRDefault="00162F44" w:rsidP="009135C3">
      <w:pPr>
        <w:pStyle w:val="Title"/>
        <w:ind w:left="3600" w:right="-1170"/>
        <w:jc w:val="center"/>
        <w:rPr>
          <w:rFonts w:cs="Calibri"/>
        </w:rPr>
      </w:pPr>
      <w:r>
        <w:rPr>
          <w:rFonts w:ascii="Wingdings" w:eastAsia="Wingdings" w:hAnsi="Wingdings" w:cs="Wingdings"/>
          <w:b/>
          <w:sz w:val="36"/>
          <w:szCs w:val="36"/>
        </w:rPr>
        <w:t></w:t>
      </w:r>
      <w:r>
        <w:rPr>
          <w:rFonts w:cs="Calibri"/>
          <w:b/>
          <w:sz w:val="36"/>
          <w:szCs w:val="36"/>
        </w:rPr>
        <w:t>+91 7010585768</w:t>
      </w:r>
      <w:r w:rsidR="009135C3">
        <w:rPr>
          <w:rFonts w:cs="Calibri"/>
        </w:rPr>
        <w:t xml:space="preserve">   </w:t>
      </w:r>
      <w:bookmarkStart w:id="0" w:name="_3at9u9s4e0vp" w:colFirst="0" w:colLast="0"/>
      <w:bookmarkEnd w:id="0"/>
    </w:p>
    <w:p w14:paraId="3D379E9D" w14:textId="77777777" w:rsidR="00F70B81" w:rsidRDefault="00F70B81" w:rsidP="00F70B81">
      <w:pPr>
        <w:pStyle w:val="Title"/>
        <w:pBdr>
          <w:top w:val="nil"/>
          <w:left w:val="nil"/>
          <w:bottom w:val="nil"/>
          <w:right w:val="nil"/>
          <w:between w:val="nil"/>
        </w:pBdr>
        <w:ind w:left="0"/>
        <w:rPr>
          <w:sz w:val="60"/>
          <w:szCs w:val="60"/>
        </w:rPr>
      </w:pPr>
      <w:r>
        <w:rPr>
          <w:sz w:val="60"/>
          <w:szCs w:val="60"/>
        </w:rPr>
        <w:t xml:space="preserve">    </w:t>
      </w:r>
    </w:p>
    <w:p w14:paraId="61348B52" w14:textId="5D9D8C13" w:rsidR="00F70B81" w:rsidRDefault="00F70B81" w:rsidP="00F70B81">
      <w:pPr>
        <w:pStyle w:val="Title"/>
        <w:pBdr>
          <w:top w:val="nil"/>
          <w:left w:val="nil"/>
          <w:bottom w:val="nil"/>
          <w:right w:val="nil"/>
          <w:between w:val="nil"/>
        </w:pBdr>
        <w:ind w:left="0"/>
        <w:rPr>
          <w:color w:val="CC0000"/>
          <w:sz w:val="60"/>
          <w:szCs w:val="60"/>
        </w:rPr>
      </w:pPr>
      <w:r>
        <w:rPr>
          <w:sz w:val="60"/>
          <w:szCs w:val="60"/>
        </w:rPr>
        <w:t xml:space="preserve">       Project Name: </w:t>
      </w:r>
      <w:r>
        <w:rPr>
          <w:color w:val="CC0000"/>
          <w:sz w:val="60"/>
          <w:szCs w:val="60"/>
        </w:rPr>
        <w:t>MEM-USAGE</w:t>
      </w:r>
    </w:p>
    <w:p w14:paraId="44005CC0" w14:textId="77777777" w:rsidR="00F70B81" w:rsidRDefault="00F70B81" w:rsidP="00F70B81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300"/>
      </w:pPr>
      <w:r>
        <w:t>Overview</w:t>
      </w:r>
    </w:p>
    <w:p w14:paraId="717B23C2" w14:textId="43BDDC99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A03A98">
        <w:rPr>
          <w:rFonts w:ascii="Calibri" w:hAnsi="Calibri" w:cs="Calibri"/>
          <w:szCs w:val="28"/>
        </w:rPr>
        <w:t>In this project</w:t>
      </w:r>
      <w:r w:rsidR="000F3447" w:rsidRPr="00A03A98">
        <w:rPr>
          <w:rFonts w:ascii="Calibri" w:hAnsi="Calibri" w:cs="Calibri"/>
          <w:szCs w:val="28"/>
        </w:rPr>
        <w:t xml:space="preserve"> we are going to monitor the Memory Usage in </w:t>
      </w:r>
      <w:proofErr w:type="spellStart"/>
      <w:r w:rsidR="000F3447" w:rsidRPr="00A03A98">
        <w:rPr>
          <w:rFonts w:ascii="Calibri" w:hAnsi="Calibri" w:cs="Calibri"/>
          <w:szCs w:val="28"/>
        </w:rPr>
        <w:t>linux</w:t>
      </w:r>
      <w:proofErr w:type="spellEnd"/>
      <w:r w:rsidR="000F3447" w:rsidRPr="00A03A98">
        <w:rPr>
          <w:rFonts w:ascii="Calibri" w:hAnsi="Calibri" w:cs="Calibri"/>
          <w:szCs w:val="28"/>
        </w:rPr>
        <w:t xml:space="preserve"> and windows machines by u</w:t>
      </w:r>
      <w:r w:rsidRPr="00A03A98">
        <w:rPr>
          <w:rFonts w:ascii="Calibri" w:hAnsi="Calibri" w:cs="Calibri"/>
          <w:szCs w:val="28"/>
        </w:rPr>
        <w:t xml:space="preserve">sing </w:t>
      </w:r>
      <w:proofErr w:type="spellStart"/>
      <w:r w:rsidRPr="00A03A98">
        <w:rPr>
          <w:rFonts w:ascii="Calibri" w:hAnsi="Calibri" w:cs="Calibri"/>
          <w:szCs w:val="28"/>
        </w:rPr>
        <w:t>Zabbix</w:t>
      </w:r>
      <w:proofErr w:type="spellEnd"/>
      <w:r w:rsidRPr="00A03A98">
        <w:rPr>
          <w:rFonts w:ascii="Calibri" w:hAnsi="Calibri" w:cs="Calibri"/>
          <w:szCs w:val="28"/>
        </w:rPr>
        <w:t xml:space="preserve"> and </w:t>
      </w:r>
      <w:proofErr w:type="spellStart"/>
      <w:r w:rsidRPr="00A03A98">
        <w:rPr>
          <w:rFonts w:ascii="Calibri" w:hAnsi="Calibri" w:cs="Calibri"/>
          <w:szCs w:val="28"/>
        </w:rPr>
        <w:t>Zabbix</w:t>
      </w:r>
      <w:proofErr w:type="spellEnd"/>
      <w:r w:rsidR="000F3447" w:rsidRPr="00A03A98">
        <w:rPr>
          <w:rFonts w:ascii="Calibri" w:hAnsi="Calibri" w:cs="Calibri"/>
          <w:szCs w:val="28"/>
        </w:rPr>
        <w:t xml:space="preserve"> </w:t>
      </w:r>
      <w:proofErr w:type="spellStart"/>
      <w:r w:rsidR="000F3447" w:rsidRPr="00A03A98">
        <w:rPr>
          <w:rFonts w:ascii="Calibri" w:hAnsi="Calibri" w:cs="Calibri"/>
          <w:szCs w:val="28"/>
        </w:rPr>
        <w:t>Agent.The</w:t>
      </w:r>
      <w:proofErr w:type="spellEnd"/>
      <w:r w:rsidR="000F3447" w:rsidRPr="00A03A98">
        <w:rPr>
          <w:rFonts w:ascii="Calibri" w:hAnsi="Calibri" w:cs="Calibri"/>
          <w:szCs w:val="28"/>
        </w:rPr>
        <w:t xml:space="preserve"> </w:t>
      </w:r>
      <w:proofErr w:type="spellStart"/>
      <w:r w:rsidR="000F3447" w:rsidRPr="00A03A98">
        <w:rPr>
          <w:rFonts w:ascii="Calibri" w:hAnsi="Calibri" w:cs="Calibri"/>
          <w:szCs w:val="28"/>
        </w:rPr>
        <w:t>Zabbix</w:t>
      </w:r>
      <w:proofErr w:type="spellEnd"/>
      <w:r w:rsidR="000F3447" w:rsidRPr="00A03A98">
        <w:rPr>
          <w:rFonts w:ascii="Calibri" w:hAnsi="Calibri" w:cs="Calibri"/>
          <w:szCs w:val="28"/>
        </w:rPr>
        <w:t xml:space="preserve"> will trigger</w:t>
      </w:r>
      <w:r w:rsidRPr="00A03A98">
        <w:rPr>
          <w:rFonts w:ascii="Calibri" w:hAnsi="Calibri" w:cs="Calibri"/>
          <w:szCs w:val="28"/>
        </w:rPr>
        <w:t xml:space="preserve"> the </w:t>
      </w:r>
      <w:proofErr w:type="spellStart"/>
      <w:r w:rsidRPr="00A03A98">
        <w:rPr>
          <w:rFonts w:ascii="Calibri" w:hAnsi="Calibri" w:cs="Calibri"/>
          <w:szCs w:val="28"/>
        </w:rPr>
        <w:t>rundeck</w:t>
      </w:r>
      <w:proofErr w:type="spellEnd"/>
      <w:r w:rsidR="000F3447" w:rsidRPr="00A03A98">
        <w:rPr>
          <w:rFonts w:ascii="Calibri" w:hAnsi="Calibri" w:cs="Calibri"/>
          <w:szCs w:val="28"/>
        </w:rPr>
        <w:t xml:space="preserve"> Job</w:t>
      </w:r>
      <w:r w:rsidRPr="00A03A98">
        <w:rPr>
          <w:rFonts w:ascii="Calibri" w:hAnsi="Calibri" w:cs="Calibri"/>
          <w:szCs w:val="28"/>
        </w:rPr>
        <w:t xml:space="preserve"> </w:t>
      </w:r>
      <w:r w:rsidR="000F3447" w:rsidRPr="00A03A98">
        <w:rPr>
          <w:rFonts w:ascii="Calibri" w:hAnsi="Calibri" w:cs="Calibri"/>
          <w:szCs w:val="28"/>
        </w:rPr>
        <w:t xml:space="preserve">to check Memory Usage of top 5 </w:t>
      </w:r>
      <w:proofErr w:type="spellStart"/>
      <w:r w:rsidR="000F3447" w:rsidRPr="00A03A98">
        <w:rPr>
          <w:rFonts w:ascii="Calibri" w:hAnsi="Calibri" w:cs="Calibri"/>
          <w:szCs w:val="28"/>
        </w:rPr>
        <w:t>services.It</w:t>
      </w:r>
      <w:proofErr w:type="spellEnd"/>
      <w:r w:rsidR="000F3447" w:rsidRPr="00A03A98">
        <w:rPr>
          <w:rFonts w:ascii="Calibri" w:hAnsi="Calibri" w:cs="Calibri"/>
          <w:szCs w:val="28"/>
        </w:rPr>
        <w:t xml:space="preserve"> will restart the service if the service is </w:t>
      </w:r>
      <w:proofErr w:type="spellStart"/>
      <w:r w:rsidR="000F3447" w:rsidRPr="00A03A98">
        <w:rPr>
          <w:rFonts w:ascii="Calibri" w:hAnsi="Calibri" w:cs="Calibri"/>
          <w:szCs w:val="28"/>
        </w:rPr>
        <w:t>needed.I</w:t>
      </w:r>
      <w:r w:rsidRPr="00A03A98">
        <w:rPr>
          <w:rFonts w:ascii="Calibri" w:hAnsi="Calibri" w:cs="Calibri"/>
          <w:szCs w:val="28"/>
        </w:rPr>
        <w:t>n</w:t>
      </w:r>
      <w:proofErr w:type="spellEnd"/>
      <w:r w:rsidRPr="00A03A98">
        <w:rPr>
          <w:rFonts w:ascii="Calibri" w:hAnsi="Calibri" w:cs="Calibri"/>
          <w:szCs w:val="28"/>
        </w:rPr>
        <w:t xml:space="preserve"> case</w:t>
      </w:r>
      <w:r w:rsidR="000F3447" w:rsidRPr="00A03A98">
        <w:rPr>
          <w:rFonts w:ascii="Calibri" w:hAnsi="Calibri" w:cs="Calibri"/>
          <w:szCs w:val="28"/>
        </w:rPr>
        <w:t xml:space="preserve"> an</w:t>
      </w:r>
      <w:r w:rsidRPr="00A03A98">
        <w:rPr>
          <w:rFonts w:ascii="Calibri" w:hAnsi="Calibri" w:cs="Calibri"/>
          <w:szCs w:val="28"/>
        </w:rPr>
        <w:t xml:space="preserve"> unwanted service is running on </w:t>
      </w:r>
      <w:proofErr w:type="spellStart"/>
      <w:r w:rsidRPr="00A03A98">
        <w:rPr>
          <w:rFonts w:ascii="Calibri" w:hAnsi="Calibri" w:cs="Calibri"/>
          <w:szCs w:val="28"/>
        </w:rPr>
        <w:t>Zabbix</w:t>
      </w:r>
      <w:proofErr w:type="spellEnd"/>
      <w:r w:rsidRPr="00A03A98">
        <w:rPr>
          <w:rFonts w:ascii="Calibri" w:hAnsi="Calibri" w:cs="Calibri"/>
          <w:szCs w:val="28"/>
        </w:rPr>
        <w:t>-agent</w:t>
      </w:r>
      <w:r w:rsidR="000F3447" w:rsidRPr="00A03A98">
        <w:rPr>
          <w:rFonts w:ascii="Calibri" w:hAnsi="Calibri" w:cs="Calibri"/>
          <w:szCs w:val="28"/>
        </w:rPr>
        <w:t xml:space="preserve">, </w:t>
      </w:r>
      <w:r w:rsidRPr="00A03A98">
        <w:rPr>
          <w:rFonts w:ascii="Calibri" w:hAnsi="Calibri" w:cs="Calibri"/>
          <w:szCs w:val="28"/>
        </w:rPr>
        <w:t xml:space="preserve">This issue creates a </w:t>
      </w:r>
      <w:proofErr w:type="spellStart"/>
      <w:r w:rsidRPr="00A03A98">
        <w:rPr>
          <w:rFonts w:ascii="Calibri" w:hAnsi="Calibri" w:cs="Calibri"/>
          <w:szCs w:val="28"/>
        </w:rPr>
        <w:t>jira</w:t>
      </w:r>
      <w:proofErr w:type="spellEnd"/>
      <w:r w:rsidRPr="00A03A98">
        <w:rPr>
          <w:rFonts w:ascii="Calibri" w:hAnsi="Calibri" w:cs="Calibri"/>
          <w:szCs w:val="28"/>
        </w:rPr>
        <w:t xml:space="preserve"> ticket and adds a custom field to m</w:t>
      </w:r>
      <w:r w:rsidR="000F3447" w:rsidRPr="00A03A98">
        <w:rPr>
          <w:rFonts w:ascii="Calibri" w:hAnsi="Calibri" w:cs="Calibri"/>
          <w:szCs w:val="28"/>
        </w:rPr>
        <w:t xml:space="preserve">ention the issue type through </w:t>
      </w:r>
      <w:r w:rsidRPr="00A03A98">
        <w:rPr>
          <w:rFonts w:ascii="Calibri" w:hAnsi="Calibri" w:cs="Calibri"/>
          <w:szCs w:val="28"/>
        </w:rPr>
        <w:t>script</w:t>
      </w:r>
      <w:r w:rsidR="000F3447" w:rsidRPr="000F3447">
        <w:rPr>
          <w:sz w:val="28"/>
          <w:szCs w:val="28"/>
        </w:rPr>
        <w:t>.</w:t>
      </w:r>
    </w:p>
    <w:p w14:paraId="59F96D7A" w14:textId="77777777" w:rsidR="00A03A98" w:rsidRPr="000F3447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7FF0437" w14:textId="34337AFE" w:rsidR="00F70B81" w:rsidRPr="00EA4899" w:rsidRDefault="00EA4899" w:rsidP="00A03A98">
      <w:pPr>
        <w:pStyle w:val="Heading1"/>
      </w:pPr>
      <w:proofErr w:type="gramStart"/>
      <w:r w:rsidRPr="00EA4899">
        <w:t>1.</w:t>
      </w:r>
      <w:r w:rsidR="00F70B81" w:rsidRPr="00EA4899">
        <w:t>ZABBIX</w:t>
      </w:r>
      <w:proofErr w:type="gramEnd"/>
      <w:r w:rsidR="00F70B81" w:rsidRPr="00EA4899">
        <w:t>:</w:t>
      </w:r>
    </w:p>
    <w:p w14:paraId="6532DAD6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6B02328F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4E5A8A97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02839967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0DA0B008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688DCB71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22C2A929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20E04E15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1C17CEDA" w14:textId="3EFBACCD" w:rsidR="00F70B81" w:rsidRPr="00A03A98" w:rsidRDefault="00F70B81" w:rsidP="00A03A98">
      <w:pPr>
        <w:pStyle w:val="Heading2"/>
      </w:pPr>
      <w:proofErr w:type="gramStart"/>
      <w:r w:rsidRPr="00A03A98">
        <w:lastRenderedPageBreak/>
        <w:t>1.Add</w:t>
      </w:r>
      <w:proofErr w:type="gramEnd"/>
      <w:r w:rsidRPr="00A03A98">
        <w:t xml:space="preserve"> HOST </w:t>
      </w:r>
      <w:r w:rsidR="00A03A98">
        <w:t>in zabbix server like this</w:t>
      </w:r>
      <w:r w:rsidR="00902FCD">
        <w:t>:</w:t>
      </w:r>
      <w:bookmarkStart w:id="1" w:name="_GoBack"/>
      <w:bookmarkEnd w:id="1"/>
    </w:p>
    <w:p w14:paraId="0BAE2987" w14:textId="77777777" w:rsidR="005F3B5E" w:rsidRDefault="005F3B5E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3280B41B" w14:textId="18966D93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 w:eastAsia="en-US"/>
        </w:rPr>
        <w:drawing>
          <wp:inline distT="114300" distB="114300" distL="114300" distR="114300" wp14:anchorId="5DF66C01" wp14:editId="519A46C4">
            <wp:extent cx="5943600" cy="33401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9B654" w14:textId="77777777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2D099AD3" w14:textId="394AFE0E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 w:eastAsia="en-US"/>
        </w:rPr>
        <w:drawing>
          <wp:inline distT="114300" distB="114300" distL="114300" distR="114300" wp14:anchorId="0D01436B" wp14:editId="04841BAB">
            <wp:extent cx="5943600" cy="2497137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BC56F" w14:textId="77777777" w:rsidR="005F3B5E" w:rsidRDefault="005F3B5E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3ADF93A0" w14:textId="77777777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3E3717BC" w14:textId="0F506189" w:rsidR="00F70B81" w:rsidRPr="00A03A98" w:rsidRDefault="00F70B81" w:rsidP="00A03A98">
      <w:pPr>
        <w:pStyle w:val="Heading2"/>
      </w:pPr>
      <w:proofErr w:type="gramStart"/>
      <w:r w:rsidRPr="00A03A98">
        <w:lastRenderedPageBreak/>
        <w:t>2.Create</w:t>
      </w:r>
      <w:proofErr w:type="gramEnd"/>
      <w:r w:rsidRPr="00A03A98">
        <w:t xml:space="preserve"> a Trigger for MEM-Usage:(Linux &amp; Windows).</w:t>
      </w:r>
    </w:p>
    <w:p w14:paraId="5BF9AECF" w14:textId="77777777" w:rsidR="003110B3" w:rsidRDefault="003110B3" w:rsidP="00F70B81">
      <w:pPr>
        <w:rPr>
          <w:sz w:val="28"/>
          <w:szCs w:val="28"/>
        </w:rPr>
      </w:pPr>
    </w:p>
    <w:p w14:paraId="14B42D05" w14:textId="4C370360" w:rsidR="003110B3" w:rsidRDefault="00E46129" w:rsidP="00F70B81">
      <w:pPr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5896339" wp14:editId="1AD4D760">
            <wp:extent cx="6115050" cy="2802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4341" w14:textId="77777777" w:rsidR="00E46129" w:rsidRDefault="00E46129" w:rsidP="00F70B81">
      <w:pPr>
        <w:rPr>
          <w:sz w:val="28"/>
          <w:szCs w:val="28"/>
        </w:rPr>
      </w:pPr>
    </w:p>
    <w:p w14:paraId="18BC1C76" w14:textId="44CA7789" w:rsidR="00E46129" w:rsidRDefault="00E46129" w:rsidP="00F70B81">
      <w:pPr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658A0E2" wp14:editId="10FEE218">
            <wp:extent cx="6115050" cy="2818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719" w14:textId="77777777" w:rsidR="00E46129" w:rsidRDefault="00E46129" w:rsidP="00F70B81">
      <w:pPr>
        <w:rPr>
          <w:sz w:val="28"/>
          <w:szCs w:val="28"/>
        </w:rPr>
      </w:pPr>
    </w:p>
    <w:p w14:paraId="6C06D3D0" w14:textId="755F5BBB" w:rsidR="00E46129" w:rsidRDefault="00A62A87" w:rsidP="00F70B81">
      <w:pPr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64F0C71" wp14:editId="78B06A2B">
            <wp:extent cx="6115050" cy="2815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3F48" w14:textId="77777777" w:rsidR="00EA4899" w:rsidRDefault="00EA4899" w:rsidP="00F70B81">
      <w:pPr>
        <w:rPr>
          <w:sz w:val="28"/>
          <w:szCs w:val="28"/>
        </w:rPr>
      </w:pPr>
    </w:p>
    <w:p w14:paraId="221BE206" w14:textId="72740D66" w:rsidR="00EA4899" w:rsidRPr="00A03A98" w:rsidRDefault="00EA4899" w:rsidP="00A03A98">
      <w:pPr>
        <w:pStyle w:val="Heading2"/>
      </w:pPr>
      <w:proofErr w:type="gramStart"/>
      <w:r w:rsidRPr="00A03A98">
        <w:t>3.Create</w:t>
      </w:r>
      <w:proofErr w:type="gramEnd"/>
      <w:r w:rsidRPr="00A03A98">
        <w:t xml:space="preserve"> an Action for MEM-Usage </w:t>
      </w:r>
      <w:r w:rsidR="00A03A98">
        <w:t>and add condition:</w:t>
      </w:r>
    </w:p>
    <w:p w14:paraId="14B6AC95" w14:textId="77777777" w:rsidR="00EA4899" w:rsidRDefault="00EA4899" w:rsidP="00EA4899">
      <w:pPr>
        <w:rPr>
          <w:sz w:val="28"/>
          <w:szCs w:val="28"/>
        </w:rPr>
      </w:pPr>
    </w:p>
    <w:p w14:paraId="3F07937D" w14:textId="20A601E5" w:rsidR="00EA4899" w:rsidRDefault="00EA4899" w:rsidP="00EA4899">
      <w:pPr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BA37DEB" wp14:editId="42C0026A">
            <wp:extent cx="6115050" cy="2578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7C0A" w14:textId="77777777" w:rsidR="00EA4899" w:rsidRDefault="00EA4899" w:rsidP="00EA4899">
      <w:pPr>
        <w:rPr>
          <w:sz w:val="28"/>
          <w:szCs w:val="28"/>
        </w:rPr>
      </w:pPr>
    </w:p>
    <w:p w14:paraId="6400D8F0" w14:textId="177C6DA6" w:rsidR="00EA4899" w:rsidRDefault="00EA4899" w:rsidP="00EA4899">
      <w:pPr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DE9ACD2" wp14:editId="6B0A98EA">
            <wp:extent cx="6115050" cy="2583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2883" w14:textId="77777777" w:rsidR="00EA4899" w:rsidRDefault="00EA4899" w:rsidP="00EA4899">
      <w:pPr>
        <w:rPr>
          <w:sz w:val="28"/>
          <w:szCs w:val="28"/>
        </w:rPr>
      </w:pPr>
    </w:p>
    <w:p w14:paraId="3FE461F3" w14:textId="39022C71" w:rsidR="00EA4899" w:rsidRPr="00EA4899" w:rsidRDefault="00EA4899" w:rsidP="00A03A98">
      <w:pPr>
        <w:pStyle w:val="Heading1"/>
      </w:pPr>
      <w:proofErr w:type="gramStart"/>
      <w:r w:rsidRPr="00EA4899">
        <w:t>2.RUNDECK</w:t>
      </w:r>
      <w:proofErr w:type="gramEnd"/>
      <w:r w:rsidRPr="00EA4899">
        <w:t>:</w:t>
      </w:r>
    </w:p>
    <w:p w14:paraId="477CD51E" w14:textId="77777777" w:rsidR="00A03A98" w:rsidRDefault="00A03A98" w:rsidP="00EA4899">
      <w:pPr>
        <w:rPr>
          <w:sz w:val="28"/>
          <w:szCs w:val="28"/>
        </w:rPr>
      </w:pPr>
    </w:p>
    <w:p w14:paraId="2D4C1AB4" w14:textId="6F00C6CB" w:rsidR="00EA4899" w:rsidRPr="00A03A98" w:rsidRDefault="00EA4899" w:rsidP="00A03A98">
      <w:pPr>
        <w:pStyle w:val="Heading2"/>
      </w:pPr>
      <w:proofErr w:type="gramStart"/>
      <w:r w:rsidRPr="00A03A98">
        <w:t>1.Create</w:t>
      </w:r>
      <w:proofErr w:type="gramEnd"/>
      <w:r w:rsidRPr="00A03A98">
        <w:t xml:space="preserve"> a Project for MEM-Usage:(LInux &amp; Windows).</w:t>
      </w:r>
    </w:p>
    <w:p w14:paraId="4E954E40" w14:textId="77777777" w:rsidR="0027752D" w:rsidRDefault="0027752D" w:rsidP="00EA4899">
      <w:pPr>
        <w:rPr>
          <w:sz w:val="28"/>
          <w:szCs w:val="28"/>
        </w:rPr>
      </w:pPr>
    </w:p>
    <w:p w14:paraId="60072C92" w14:textId="32321B54" w:rsidR="00EA4899" w:rsidRPr="00A03A98" w:rsidRDefault="00EA4899" w:rsidP="00A03A98">
      <w:pPr>
        <w:pStyle w:val="Heading3"/>
        <w:rPr>
          <w:b/>
        </w:rPr>
      </w:pPr>
      <w:r w:rsidRPr="00A03A98">
        <w:rPr>
          <w:b/>
        </w:rPr>
        <w:t>LINUX</w:t>
      </w:r>
      <w:r w:rsidR="00A03A98" w:rsidRPr="00A03A98">
        <w:rPr>
          <w:b/>
        </w:rPr>
        <w:t>:</w:t>
      </w:r>
    </w:p>
    <w:p w14:paraId="0196753E" w14:textId="77777777" w:rsidR="00EA4899" w:rsidRDefault="00EA4899" w:rsidP="00F70B81">
      <w:pPr>
        <w:rPr>
          <w:sz w:val="28"/>
          <w:szCs w:val="28"/>
        </w:rPr>
      </w:pPr>
    </w:p>
    <w:p w14:paraId="592D4335" w14:textId="38782936" w:rsidR="0027752D" w:rsidRDefault="0027752D" w:rsidP="00F70B81">
      <w:pPr>
        <w:rPr>
          <w:sz w:val="28"/>
          <w:szCs w:val="28"/>
        </w:rPr>
      </w:pPr>
      <w:r w:rsidRPr="0027752D">
        <w:rPr>
          <w:noProof/>
          <w:sz w:val="28"/>
          <w:szCs w:val="28"/>
          <w:lang w:val="en-US" w:eastAsia="en-US"/>
        </w:rPr>
        <w:drawing>
          <wp:inline distT="0" distB="0" distL="0" distR="0" wp14:anchorId="0E90259D" wp14:editId="60351CF3">
            <wp:extent cx="6115050" cy="2815788"/>
            <wp:effectExtent l="0" t="0" r="0" b="3810"/>
            <wp:docPr id="9" name="Picture 9" descr="C:\Users\Steeve Thompson\Pictures\rundeckSS\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eve Thompson\Pictures\rundeckSS\z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1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6955" w14:textId="77777777" w:rsidR="0027752D" w:rsidRDefault="0027752D" w:rsidP="00F70B81">
      <w:pPr>
        <w:rPr>
          <w:sz w:val="28"/>
          <w:szCs w:val="28"/>
        </w:rPr>
      </w:pPr>
    </w:p>
    <w:p w14:paraId="1B2DBC50" w14:textId="29A3B4A7" w:rsidR="0027752D" w:rsidRPr="00A03A98" w:rsidRDefault="0027752D" w:rsidP="00A03A98">
      <w:pPr>
        <w:pStyle w:val="Heading3"/>
        <w:rPr>
          <w:b/>
        </w:rPr>
      </w:pPr>
      <w:r w:rsidRPr="00A03A98">
        <w:rPr>
          <w:b/>
        </w:rPr>
        <w:t>UBUNTU</w:t>
      </w:r>
      <w:r w:rsidR="00A03A98" w:rsidRPr="00A03A98">
        <w:rPr>
          <w:b/>
        </w:rPr>
        <w:t>:</w:t>
      </w:r>
    </w:p>
    <w:p w14:paraId="40D15EF9" w14:textId="77777777" w:rsidR="0027752D" w:rsidRDefault="0027752D" w:rsidP="0027752D">
      <w:pPr>
        <w:rPr>
          <w:b/>
          <w:sz w:val="28"/>
          <w:szCs w:val="28"/>
        </w:rPr>
      </w:pPr>
    </w:p>
    <w:p w14:paraId="3B353DB7" w14:textId="43E7B2B6" w:rsidR="0027752D" w:rsidRDefault="0027752D" w:rsidP="0027752D">
      <w:pPr>
        <w:rPr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ABFC65C" wp14:editId="24216102">
            <wp:extent cx="6115050" cy="2802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D32" w14:textId="77777777" w:rsidR="0027752D" w:rsidRDefault="0027752D" w:rsidP="0027752D">
      <w:pPr>
        <w:rPr>
          <w:b/>
          <w:sz w:val="28"/>
          <w:szCs w:val="28"/>
        </w:rPr>
      </w:pPr>
    </w:p>
    <w:p w14:paraId="059E4CED" w14:textId="775CAA19" w:rsidR="0027752D" w:rsidRPr="00A03A98" w:rsidRDefault="0027752D" w:rsidP="00A03A98">
      <w:pPr>
        <w:pStyle w:val="Heading3"/>
        <w:rPr>
          <w:b/>
        </w:rPr>
      </w:pPr>
      <w:r w:rsidRPr="00A03A98">
        <w:rPr>
          <w:b/>
        </w:rPr>
        <w:t>WINDOWS</w:t>
      </w:r>
      <w:r w:rsidR="00A03A98" w:rsidRPr="00A03A98">
        <w:rPr>
          <w:b/>
        </w:rPr>
        <w:t>:</w:t>
      </w:r>
    </w:p>
    <w:p w14:paraId="0D656347" w14:textId="77777777" w:rsidR="0027752D" w:rsidRPr="0027752D" w:rsidRDefault="0027752D" w:rsidP="0027752D">
      <w:pPr>
        <w:rPr>
          <w:b/>
          <w:sz w:val="28"/>
          <w:szCs w:val="28"/>
        </w:rPr>
      </w:pPr>
    </w:p>
    <w:p w14:paraId="4D218D12" w14:textId="054D3B4C" w:rsidR="0027752D" w:rsidRDefault="0027752D" w:rsidP="00F70B81">
      <w:pPr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EE88BC7" wp14:editId="7C29647B">
            <wp:extent cx="6115050" cy="2802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1267" w14:textId="77777777" w:rsidR="0027752D" w:rsidRDefault="0027752D" w:rsidP="00F70B81">
      <w:pPr>
        <w:rPr>
          <w:sz w:val="28"/>
          <w:szCs w:val="28"/>
        </w:rPr>
      </w:pPr>
    </w:p>
    <w:p w14:paraId="69FAA0BA" w14:textId="77777777" w:rsidR="0027752D" w:rsidRDefault="0027752D" w:rsidP="00F70B81">
      <w:pPr>
        <w:rPr>
          <w:b/>
          <w:sz w:val="28"/>
          <w:szCs w:val="28"/>
        </w:rPr>
      </w:pPr>
    </w:p>
    <w:p w14:paraId="4EF4F415" w14:textId="77777777" w:rsidR="0027752D" w:rsidRPr="0027752D" w:rsidRDefault="0027752D" w:rsidP="00F70B81">
      <w:pPr>
        <w:rPr>
          <w:b/>
          <w:sz w:val="28"/>
          <w:szCs w:val="28"/>
        </w:rPr>
      </w:pPr>
    </w:p>
    <w:p w14:paraId="5E7A0AD6" w14:textId="77777777" w:rsidR="0027752D" w:rsidRPr="00A03A98" w:rsidRDefault="0027752D" w:rsidP="00A03A98">
      <w:pPr>
        <w:pStyle w:val="Heading2"/>
      </w:pPr>
      <w:r w:rsidRPr="00A03A98">
        <w:t>LINUX SCRIPT:</w:t>
      </w:r>
    </w:p>
    <w:p w14:paraId="5B00BCAB" w14:textId="77777777" w:rsidR="0027752D" w:rsidRDefault="0027752D" w:rsidP="00F70B81">
      <w:pPr>
        <w:rPr>
          <w:sz w:val="28"/>
          <w:szCs w:val="28"/>
        </w:rPr>
      </w:pPr>
    </w:p>
    <w:p w14:paraId="751F07FB" w14:textId="77777777" w:rsidR="008904CE" w:rsidRPr="00A03A98" w:rsidRDefault="008904CE" w:rsidP="00A03A98">
      <w:pPr>
        <w:pStyle w:val="Style1"/>
      </w:pPr>
      <w:proofErr w:type="spellStart"/>
      <w:proofErr w:type="gramStart"/>
      <w:r w:rsidRPr="00A03A98">
        <w:t>nodeostype</w:t>
      </w:r>
      <w:proofErr w:type="spellEnd"/>
      <w:proofErr w:type="gramEnd"/>
      <w:r w:rsidRPr="00A03A98">
        <w:t>=@</w:t>
      </w:r>
      <w:proofErr w:type="spellStart"/>
      <w:r w:rsidRPr="00A03A98">
        <w:t>node.os</w:t>
      </w:r>
      <w:proofErr w:type="spellEnd"/>
      <w:r w:rsidRPr="00A03A98">
        <w:t>-name@</w:t>
      </w:r>
    </w:p>
    <w:p w14:paraId="4282168E" w14:textId="77777777" w:rsidR="008904CE" w:rsidRPr="00A03A98" w:rsidRDefault="008904CE" w:rsidP="00A03A98">
      <w:pPr>
        <w:pStyle w:val="Style1"/>
      </w:pPr>
      <w:proofErr w:type="spellStart"/>
      <w:proofErr w:type="gramStart"/>
      <w:r w:rsidRPr="00A03A98">
        <w:t>nodehostname</w:t>
      </w:r>
      <w:proofErr w:type="spellEnd"/>
      <w:proofErr w:type="gramEnd"/>
      <w:r w:rsidRPr="00A03A98">
        <w:t>=@</w:t>
      </w:r>
      <w:proofErr w:type="spellStart"/>
      <w:r w:rsidRPr="00A03A98">
        <w:t>node.hostname</w:t>
      </w:r>
      <w:proofErr w:type="spellEnd"/>
      <w:r w:rsidRPr="00A03A98">
        <w:t>@</w:t>
      </w:r>
    </w:p>
    <w:p w14:paraId="13A80E7F" w14:textId="77777777" w:rsidR="008904CE" w:rsidRPr="00A03A98" w:rsidRDefault="008904CE" w:rsidP="00A03A98">
      <w:pPr>
        <w:pStyle w:val="Style1"/>
      </w:pPr>
    </w:p>
    <w:p w14:paraId="3140C780" w14:textId="77777777" w:rsidR="008904CE" w:rsidRPr="00A03A98" w:rsidRDefault="008904CE" w:rsidP="00A03A98">
      <w:pPr>
        <w:pStyle w:val="Style1"/>
      </w:pPr>
      <w:r w:rsidRPr="00A03A98">
        <w:t xml:space="preserve">TOPPROCESS=$(top -b -o %MEM -n 1 | </w:t>
      </w:r>
      <w:proofErr w:type="spellStart"/>
      <w:r w:rsidRPr="00A03A98">
        <w:t>sed</w:t>
      </w:r>
      <w:proofErr w:type="spellEnd"/>
      <w:r w:rsidRPr="00A03A98">
        <w:t xml:space="preserve"> 1,6d | </w:t>
      </w:r>
      <w:proofErr w:type="spellStart"/>
      <w:r w:rsidRPr="00A03A98">
        <w:t>sed</w:t>
      </w:r>
      <w:proofErr w:type="spellEnd"/>
      <w:r w:rsidRPr="00A03A98">
        <w:t xml:space="preserve"> -n 2p)</w:t>
      </w:r>
    </w:p>
    <w:p w14:paraId="1D32372B" w14:textId="77777777" w:rsidR="008904CE" w:rsidRPr="00A03A98" w:rsidRDefault="008904CE" w:rsidP="00A03A98">
      <w:pPr>
        <w:pStyle w:val="Style1"/>
      </w:pPr>
      <w:r w:rsidRPr="00A03A98">
        <w:t xml:space="preserve">TOPPID=$(echo "$TOPPROCESS" | </w:t>
      </w:r>
      <w:proofErr w:type="spellStart"/>
      <w:r w:rsidRPr="00A03A98">
        <w:t>awk</w:t>
      </w:r>
      <w:proofErr w:type="spellEnd"/>
      <w:r w:rsidRPr="00A03A98">
        <w:t xml:space="preserve"> '{print $1}')</w:t>
      </w:r>
    </w:p>
    <w:p w14:paraId="2A7B32E8" w14:textId="77777777" w:rsidR="008904CE" w:rsidRPr="00A03A98" w:rsidRDefault="008904CE" w:rsidP="00A03A98">
      <w:pPr>
        <w:pStyle w:val="Style1"/>
      </w:pPr>
      <w:r w:rsidRPr="00A03A98">
        <w:t xml:space="preserve">TOPNAME=$(echo "$TOPPROCESS" | </w:t>
      </w:r>
      <w:proofErr w:type="spellStart"/>
      <w:r w:rsidRPr="00A03A98">
        <w:t>awk</w:t>
      </w:r>
      <w:proofErr w:type="spellEnd"/>
      <w:r w:rsidRPr="00A03A98">
        <w:t xml:space="preserve"> '{print $12}')</w:t>
      </w:r>
    </w:p>
    <w:p w14:paraId="535CB04B" w14:textId="77777777" w:rsidR="008904CE" w:rsidRPr="00A03A98" w:rsidRDefault="008904CE" w:rsidP="00A03A98">
      <w:pPr>
        <w:pStyle w:val="Style1"/>
      </w:pPr>
    </w:p>
    <w:p w14:paraId="25E40810" w14:textId="77777777" w:rsidR="008904CE" w:rsidRPr="00A03A98" w:rsidRDefault="008904CE" w:rsidP="00A03A98">
      <w:pPr>
        <w:pStyle w:val="Style1"/>
      </w:pP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nodeostype</w:t>
      </w:r>
      <w:proofErr w:type="spellEnd"/>
      <w:r w:rsidRPr="00A03A98">
        <w:t>"</w:t>
      </w:r>
    </w:p>
    <w:p w14:paraId="381606FC" w14:textId="77777777" w:rsidR="008904CE" w:rsidRPr="00A03A98" w:rsidRDefault="008904CE" w:rsidP="00A03A98">
      <w:pPr>
        <w:pStyle w:val="Style1"/>
      </w:pPr>
      <w:r w:rsidRPr="00A03A98">
        <w:t>#echo "$</w:t>
      </w:r>
      <w:proofErr w:type="spellStart"/>
      <w:r w:rsidRPr="00A03A98">
        <w:t>nodehostname</w:t>
      </w:r>
      <w:proofErr w:type="spellEnd"/>
      <w:r w:rsidRPr="00A03A98">
        <w:t>"</w:t>
      </w:r>
    </w:p>
    <w:p w14:paraId="4016BBBA" w14:textId="77777777" w:rsidR="008904CE" w:rsidRPr="00A03A98" w:rsidRDefault="008904CE" w:rsidP="00A03A98">
      <w:pPr>
        <w:pStyle w:val="Style1"/>
      </w:pPr>
      <w:r w:rsidRPr="00A03A98">
        <w:t>#echo "$server"</w:t>
      </w:r>
    </w:p>
    <w:p w14:paraId="432CA1AA" w14:textId="77777777" w:rsidR="008904CE" w:rsidRPr="00A03A98" w:rsidRDefault="008904CE" w:rsidP="00A03A98">
      <w:pPr>
        <w:pStyle w:val="Style1"/>
      </w:pPr>
      <w:proofErr w:type="gramStart"/>
      <w:r w:rsidRPr="00A03A98">
        <w:t>echo</w:t>
      </w:r>
      <w:proofErr w:type="gramEnd"/>
      <w:r w:rsidRPr="00A03A98">
        <w:t xml:space="preserve"> "$TOPPROCESS"</w:t>
      </w:r>
    </w:p>
    <w:p w14:paraId="2242E175" w14:textId="77777777" w:rsidR="008904CE" w:rsidRPr="00A03A98" w:rsidRDefault="008904CE" w:rsidP="00A03A98">
      <w:pPr>
        <w:pStyle w:val="Style1"/>
      </w:pPr>
      <w:proofErr w:type="gramStart"/>
      <w:r w:rsidRPr="00A03A98">
        <w:t>echo</w:t>
      </w:r>
      <w:proofErr w:type="gramEnd"/>
      <w:r w:rsidRPr="00A03A98">
        <w:t xml:space="preserve"> "$TOPPID"</w:t>
      </w:r>
    </w:p>
    <w:p w14:paraId="7AD01227" w14:textId="77777777" w:rsidR="008904CE" w:rsidRPr="00A03A98" w:rsidRDefault="008904CE" w:rsidP="00A03A98">
      <w:pPr>
        <w:pStyle w:val="Style1"/>
      </w:pPr>
      <w:proofErr w:type="gramStart"/>
      <w:r w:rsidRPr="00A03A98">
        <w:t>echo</w:t>
      </w:r>
      <w:proofErr w:type="gramEnd"/>
      <w:r w:rsidRPr="00A03A98">
        <w:t xml:space="preserve"> "$TOPNAME"</w:t>
      </w:r>
    </w:p>
    <w:p w14:paraId="1B555B68" w14:textId="77777777" w:rsidR="008904CE" w:rsidRPr="00A03A98" w:rsidRDefault="008904CE" w:rsidP="00A03A98">
      <w:pPr>
        <w:pStyle w:val="Style1"/>
      </w:pPr>
    </w:p>
    <w:p w14:paraId="34A0545D" w14:textId="77777777" w:rsidR="008904CE" w:rsidRPr="00A03A98" w:rsidRDefault="008904CE" w:rsidP="00A03A98">
      <w:pPr>
        <w:pStyle w:val="Style1"/>
      </w:pPr>
      <w:proofErr w:type="gramStart"/>
      <w:r w:rsidRPr="00A03A98">
        <w:t>if</w:t>
      </w:r>
      <w:proofErr w:type="gramEnd"/>
      <w:r w:rsidRPr="00A03A98">
        <w:t xml:space="preserve"> [ "$</w:t>
      </w:r>
      <w:proofErr w:type="spellStart"/>
      <w:r w:rsidRPr="00A03A98">
        <w:t>nodeostype</w:t>
      </w:r>
      <w:proofErr w:type="spellEnd"/>
      <w:r w:rsidRPr="00A03A98">
        <w:t>" == "Centos" ]; then</w:t>
      </w:r>
    </w:p>
    <w:p w14:paraId="05D13461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gramStart"/>
      <w:r w:rsidRPr="00A03A98">
        <w:t>echo</w:t>
      </w:r>
      <w:proofErr w:type="gramEnd"/>
      <w:r w:rsidRPr="00A03A98">
        <w:t xml:space="preserve"> "This is </w:t>
      </w:r>
      <w:proofErr w:type="spellStart"/>
      <w:r w:rsidRPr="00A03A98">
        <w:t>linux</w:t>
      </w:r>
      <w:proofErr w:type="spellEnd"/>
      <w:r w:rsidRPr="00A03A98">
        <w:t xml:space="preserve"> machine 192.168.4.115"</w:t>
      </w:r>
    </w:p>
    <w:p w14:paraId="45D31061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gramStart"/>
      <w:r w:rsidRPr="00A03A98">
        <w:t>if</w:t>
      </w:r>
      <w:proofErr w:type="gramEnd"/>
      <w:r w:rsidRPr="00A03A98">
        <w:t xml:space="preserve"> [ "$TOPNAME" = "</w:t>
      </w:r>
      <w:proofErr w:type="spellStart"/>
      <w:r w:rsidRPr="00A03A98">
        <w:t>httpd</w:t>
      </w:r>
      <w:proofErr w:type="spellEnd"/>
      <w:r w:rsidRPr="00A03A98">
        <w:t>" ]</w:t>
      </w:r>
    </w:p>
    <w:p w14:paraId="4D283A58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then</w:t>
      </w:r>
      <w:proofErr w:type="gramEnd"/>
    </w:p>
    <w:p w14:paraId="1B532B65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spellStart"/>
      <w:proofErr w:type="gramStart"/>
      <w:r w:rsidRPr="00A03A98">
        <w:t>systemctl</w:t>
      </w:r>
      <w:proofErr w:type="spellEnd"/>
      <w:proofErr w:type="gramEnd"/>
      <w:r w:rsidRPr="00A03A98">
        <w:t xml:space="preserve"> restart </w:t>
      </w:r>
      <w:proofErr w:type="spellStart"/>
      <w:r w:rsidRPr="00A03A98">
        <w:t>httpd.service</w:t>
      </w:r>
      <w:proofErr w:type="spellEnd"/>
    </w:p>
    <w:p w14:paraId="60B48AF8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spellStart"/>
      <w:proofErr w:type="gramStart"/>
      <w:r w:rsidRPr="00A03A98">
        <w:t>var</w:t>
      </w:r>
      <w:proofErr w:type="spellEnd"/>
      <w:proofErr w:type="gramEnd"/>
      <w:r w:rsidRPr="00A03A98">
        <w:t>="$TOPNAME"</w:t>
      </w:r>
    </w:p>
    <w:p w14:paraId="09443EAA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>"</w:t>
      </w:r>
    </w:p>
    <w:p w14:paraId="1A24A8D2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gramStart"/>
      <w:r w:rsidRPr="00A03A98">
        <w:t>echo</w:t>
      </w:r>
      <w:proofErr w:type="gramEnd"/>
      <w:r w:rsidRPr="00A03A98">
        <w:t xml:space="preserve"> "this is $TOPNAME"</w:t>
      </w:r>
    </w:p>
    <w:p w14:paraId="0B6D4873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"$TOPNAME" = "java" ]</w:t>
      </w:r>
    </w:p>
    <w:p w14:paraId="7A81142E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then</w:t>
      </w:r>
      <w:proofErr w:type="gramEnd"/>
    </w:p>
    <w:p w14:paraId="44F00F96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spellStart"/>
      <w:proofErr w:type="gramStart"/>
      <w:r w:rsidRPr="00A03A98">
        <w:t>systemctl</w:t>
      </w:r>
      <w:proofErr w:type="spellEnd"/>
      <w:proofErr w:type="gramEnd"/>
      <w:r w:rsidRPr="00A03A98">
        <w:t xml:space="preserve"> restart </w:t>
      </w:r>
      <w:proofErr w:type="spellStart"/>
      <w:r w:rsidRPr="00A03A98">
        <w:t>jenkins</w:t>
      </w:r>
      <w:proofErr w:type="spellEnd"/>
    </w:p>
    <w:p w14:paraId="4892D677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spellStart"/>
      <w:proofErr w:type="gramStart"/>
      <w:r w:rsidRPr="00A03A98">
        <w:t>var</w:t>
      </w:r>
      <w:proofErr w:type="spellEnd"/>
      <w:proofErr w:type="gramEnd"/>
      <w:r w:rsidRPr="00A03A98">
        <w:t>="$TOPNAME"</w:t>
      </w:r>
    </w:p>
    <w:p w14:paraId="443A7F6D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>"</w:t>
      </w:r>
    </w:p>
    <w:p w14:paraId="13375D87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gramStart"/>
      <w:r w:rsidRPr="00A03A98">
        <w:t>echo</w:t>
      </w:r>
      <w:proofErr w:type="gramEnd"/>
      <w:r w:rsidRPr="00A03A98">
        <w:t xml:space="preserve"> "this is $TOPNAME"</w:t>
      </w:r>
    </w:p>
    <w:p w14:paraId="4E0BD138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"$TOPNAME" = "</w:t>
      </w:r>
      <w:proofErr w:type="spellStart"/>
      <w:r w:rsidRPr="00A03A98">
        <w:t>mysqld</w:t>
      </w:r>
      <w:proofErr w:type="spellEnd"/>
      <w:r w:rsidRPr="00A03A98">
        <w:t>" ]</w:t>
      </w:r>
    </w:p>
    <w:p w14:paraId="36662EA1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then</w:t>
      </w:r>
      <w:proofErr w:type="gramEnd"/>
    </w:p>
    <w:p w14:paraId="0917B5CD" w14:textId="77777777" w:rsidR="008904CE" w:rsidRPr="00A03A98" w:rsidRDefault="008904CE" w:rsidP="00A03A98">
      <w:pPr>
        <w:pStyle w:val="Style1"/>
      </w:pPr>
      <w:r w:rsidRPr="00A03A98">
        <w:lastRenderedPageBreak/>
        <w:t xml:space="preserve">        </w:t>
      </w:r>
      <w:proofErr w:type="spellStart"/>
      <w:proofErr w:type="gramStart"/>
      <w:r w:rsidRPr="00A03A98">
        <w:t>systemctl</w:t>
      </w:r>
      <w:proofErr w:type="spellEnd"/>
      <w:proofErr w:type="gramEnd"/>
      <w:r w:rsidRPr="00A03A98">
        <w:t xml:space="preserve"> restart </w:t>
      </w:r>
      <w:proofErr w:type="spellStart"/>
      <w:r w:rsidRPr="00A03A98">
        <w:t>mariadb</w:t>
      </w:r>
      <w:proofErr w:type="spellEnd"/>
    </w:p>
    <w:p w14:paraId="6DA62EBF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spellStart"/>
      <w:proofErr w:type="gramStart"/>
      <w:r w:rsidRPr="00A03A98">
        <w:t>var</w:t>
      </w:r>
      <w:proofErr w:type="spellEnd"/>
      <w:proofErr w:type="gramEnd"/>
      <w:r w:rsidRPr="00A03A98">
        <w:t>="$TOPNAME"</w:t>
      </w:r>
    </w:p>
    <w:p w14:paraId="1B5C34D9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>"</w:t>
      </w:r>
    </w:p>
    <w:p w14:paraId="3B642C31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gramStart"/>
      <w:r w:rsidRPr="00A03A98">
        <w:t>echo</w:t>
      </w:r>
      <w:proofErr w:type="gramEnd"/>
      <w:r w:rsidRPr="00A03A98">
        <w:t xml:space="preserve"> "this is $TOPNAME"</w:t>
      </w:r>
    </w:p>
    <w:p w14:paraId="0D0038F5" w14:textId="77777777" w:rsidR="008904CE" w:rsidRPr="00A03A98" w:rsidRDefault="008904CE" w:rsidP="00A03A98">
      <w:pPr>
        <w:pStyle w:val="Style1"/>
      </w:pPr>
      <w:r w:rsidRPr="00A03A98">
        <w:tab/>
      </w:r>
      <w:r w:rsidRPr="00A03A98">
        <w:tab/>
      </w:r>
      <w:proofErr w:type="gramStart"/>
      <w:r w:rsidRPr="00A03A98">
        <w:t>sleep</w:t>
      </w:r>
      <w:proofErr w:type="gramEnd"/>
      <w:r w:rsidRPr="00A03A98">
        <w:t xml:space="preserve"> 10</w:t>
      </w:r>
    </w:p>
    <w:p w14:paraId="5C95CAB8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"$TOPNAME" = "python" ]</w:t>
      </w:r>
    </w:p>
    <w:p w14:paraId="798EEC20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then</w:t>
      </w:r>
      <w:proofErr w:type="gramEnd"/>
    </w:p>
    <w:p w14:paraId="7B058E6B" w14:textId="77777777" w:rsidR="008904CE" w:rsidRPr="00A03A98" w:rsidRDefault="008904CE" w:rsidP="00A03A98">
      <w:pPr>
        <w:pStyle w:val="Style1"/>
      </w:pPr>
      <w:r w:rsidRPr="00A03A98">
        <w:t xml:space="preserve">        #kill -9 $TOPPID</w:t>
      </w:r>
    </w:p>
    <w:p w14:paraId="1F359662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spellStart"/>
      <w:proofErr w:type="gramStart"/>
      <w:r w:rsidRPr="00A03A98">
        <w:t>var</w:t>
      </w:r>
      <w:proofErr w:type="spellEnd"/>
      <w:proofErr w:type="gramEnd"/>
      <w:r w:rsidRPr="00A03A98">
        <w:t>="$TOPNAME"</w:t>
      </w:r>
    </w:p>
    <w:p w14:paraId="65D6FCA6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>"</w:t>
      </w:r>
    </w:p>
    <w:p w14:paraId="03A75E59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gramStart"/>
      <w:r w:rsidRPr="00A03A98">
        <w:t>echo</w:t>
      </w:r>
      <w:proofErr w:type="gramEnd"/>
      <w:r w:rsidRPr="00A03A98">
        <w:t xml:space="preserve"> "this is $TOPNAME"</w:t>
      </w:r>
    </w:p>
    <w:p w14:paraId="46DB4157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"$TOPNAME" = "</w:t>
      </w:r>
      <w:proofErr w:type="spellStart"/>
      <w:r w:rsidRPr="00A03A98">
        <w:t>zabbix_agentd</w:t>
      </w:r>
      <w:proofErr w:type="spellEnd"/>
      <w:r w:rsidRPr="00A03A98">
        <w:t>" ]</w:t>
      </w:r>
    </w:p>
    <w:p w14:paraId="64668B9B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then</w:t>
      </w:r>
      <w:proofErr w:type="gramEnd"/>
    </w:p>
    <w:p w14:paraId="4D06B3D1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spellStart"/>
      <w:proofErr w:type="gramStart"/>
      <w:r w:rsidRPr="00A03A98">
        <w:t>systemctl</w:t>
      </w:r>
      <w:proofErr w:type="spellEnd"/>
      <w:proofErr w:type="gramEnd"/>
      <w:r w:rsidRPr="00A03A98">
        <w:t xml:space="preserve"> restart </w:t>
      </w:r>
      <w:proofErr w:type="spellStart"/>
      <w:r w:rsidRPr="00A03A98">
        <w:t>zabbix</w:t>
      </w:r>
      <w:proofErr w:type="spellEnd"/>
      <w:r w:rsidRPr="00A03A98">
        <w:t>-agent</w:t>
      </w:r>
    </w:p>
    <w:p w14:paraId="152D3218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spellStart"/>
      <w:proofErr w:type="gramStart"/>
      <w:r w:rsidRPr="00A03A98">
        <w:t>var</w:t>
      </w:r>
      <w:proofErr w:type="spellEnd"/>
      <w:proofErr w:type="gramEnd"/>
      <w:r w:rsidRPr="00A03A98">
        <w:t>="$TOPNAME"</w:t>
      </w:r>
    </w:p>
    <w:p w14:paraId="01E77C0B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>"</w:t>
      </w:r>
    </w:p>
    <w:p w14:paraId="288E63C0" w14:textId="77777777" w:rsidR="008904CE" w:rsidRPr="00A03A98" w:rsidRDefault="008904CE" w:rsidP="00A03A98">
      <w:pPr>
        <w:pStyle w:val="Style1"/>
      </w:pPr>
      <w:r w:rsidRPr="00A03A98">
        <w:t xml:space="preserve">        </w:t>
      </w:r>
      <w:proofErr w:type="gramStart"/>
      <w:r w:rsidRPr="00A03A98">
        <w:t>echo</w:t>
      </w:r>
      <w:proofErr w:type="gramEnd"/>
      <w:r w:rsidRPr="00A03A98">
        <w:t xml:space="preserve"> "this is $TOPNAME"</w:t>
      </w:r>
    </w:p>
    <w:p w14:paraId="7995879A" w14:textId="77777777" w:rsidR="008904CE" w:rsidRPr="00A03A98" w:rsidRDefault="008904CE" w:rsidP="00A03A98">
      <w:pPr>
        <w:pStyle w:val="Style1"/>
      </w:pPr>
      <w:r w:rsidRPr="00A03A98">
        <w:tab/>
      </w:r>
      <w:r w:rsidRPr="00A03A98">
        <w:tab/>
      </w:r>
      <w:proofErr w:type="gramStart"/>
      <w:r w:rsidRPr="00A03A98">
        <w:t>sleep</w:t>
      </w:r>
      <w:proofErr w:type="gramEnd"/>
      <w:r w:rsidRPr="00A03A98">
        <w:t xml:space="preserve"> 10</w:t>
      </w:r>
    </w:p>
    <w:p w14:paraId="78802164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gramStart"/>
      <w:r w:rsidRPr="00A03A98">
        <w:t>else</w:t>
      </w:r>
      <w:proofErr w:type="gramEnd"/>
    </w:p>
    <w:p w14:paraId="668E02AB" w14:textId="77777777" w:rsidR="008904CE" w:rsidRPr="00A03A98" w:rsidRDefault="008904CE" w:rsidP="00A03A98">
      <w:pPr>
        <w:pStyle w:val="Style1"/>
      </w:pPr>
      <w:r w:rsidRPr="00A03A98">
        <w:t xml:space="preserve">      </w:t>
      </w:r>
      <w:proofErr w:type="spellStart"/>
      <w:proofErr w:type="gramStart"/>
      <w:r w:rsidRPr="00A03A98">
        <w:t>var</w:t>
      </w:r>
      <w:proofErr w:type="spellEnd"/>
      <w:proofErr w:type="gramEnd"/>
      <w:r w:rsidRPr="00A03A98">
        <w:t>="False"</w:t>
      </w:r>
    </w:p>
    <w:p w14:paraId="7109585F" w14:textId="77777777" w:rsidR="008904CE" w:rsidRPr="00A03A98" w:rsidRDefault="008904CE" w:rsidP="00A03A98">
      <w:pPr>
        <w:pStyle w:val="Style1"/>
      </w:pPr>
      <w:r w:rsidRPr="00A03A98">
        <w:t xml:space="preserve">  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>"</w:t>
      </w:r>
    </w:p>
    <w:p w14:paraId="0E903731" w14:textId="77777777" w:rsidR="008904CE" w:rsidRPr="00A03A98" w:rsidRDefault="008904CE" w:rsidP="00A03A98">
      <w:pPr>
        <w:pStyle w:val="Style1"/>
      </w:pPr>
      <w:r w:rsidRPr="00A03A98">
        <w:t xml:space="preserve">      </w:t>
      </w:r>
      <w:proofErr w:type="gramStart"/>
      <w:r w:rsidRPr="00A03A98">
        <w:t>echo</w:t>
      </w:r>
      <w:proofErr w:type="gramEnd"/>
      <w:r w:rsidRPr="00A03A98">
        <w:t xml:space="preserve"> "Not for this $TOPNAME"</w:t>
      </w:r>
    </w:p>
    <w:p w14:paraId="4DA1FDE2" w14:textId="77777777" w:rsidR="008904CE" w:rsidRPr="00A03A98" w:rsidRDefault="008904CE" w:rsidP="00A03A98">
      <w:pPr>
        <w:pStyle w:val="Style1"/>
      </w:pPr>
      <w:r w:rsidRPr="00A03A98">
        <w:t>#    java -jar /</w:t>
      </w:r>
      <w:proofErr w:type="spellStart"/>
      <w:r w:rsidRPr="00A03A98">
        <w:t>var</w:t>
      </w:r>
      <w:proofErr w:type="spellEnd"/>
      <w:r w:rsidRPr="00A03A98">
        <w:t>/lib/</w:t>
      </w:r>
      <w:proofErr w:type="spellStart"/>
      <w:r w:rsidRPr="00A03A98">
        <w:t>rundeck</w:t>
      </w:r>
      <w:proofErr w:type="spellEnd"/>
      <w:r w:rsidRPr="00A03A98">
        <w:t>/atlassian-cli-9.2.0/lib/acli-9.2.0.jar --server http://192.168.4.115:8080 --user "batch3zippyops" --password "</w:t>
      </w:r>
      <w:proofErr w:type="spellStart"/>
      <w:r w:rsidRPr="00A03A98">
        <w:t>zippyops</w:t>
      </w:r>
      <w:proofErr w:type="spellEnd"/>
      <w:r w:rsidRPr="00A03A98">
        <w:t xml:space="preserve">" --action </w:t>
      </w:r>
      <w:proofErr w:type="spellStart"/>
      <w:r w:rsidRPr="00A03A98">
        <w:t>createIssue</w:t>
      </w:r>
      <w:proofErr w:type="spellEnd"/>
      <w:r w:rsidRPr="00A03A98">
        <w:t xml:space="preserve"> --project "CP" --type "Task" --summary "task2"</w:t>
      </w:r>
    </w:p>
    <w:p w14:paraId="5A95B1F3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gramStart"/>
      <w:r w:rsidRPr="00A03A98">
        <w:t>fi</w:t>
      </w:r>
      <w:proofErr w:type="gramEnd"/>
    </w:p>
    <w:p w14:paraId="3BD891DE" w14:textId="77777777" w:rsidR="008904CE" w:rsidRPr="00A03A98" w:rsidRDefault="008904CE" w:rsidP="00A03A98">
      <w:pPr>
        <w:pStyle w:val="Style1"/>
      </w:pPr>
      <w:proofErr w:type="gramStart"/>
      <w:r w:rsidRPr="00A03A98">
        <w:t>fi</w:t>
      </w:r>
      <w:proofErr w:type="gramEnd"/>
    </w:p>
    <w:p w14:paraId="60E7D1C5" w14:textId="7E60BC46" w:rsidR="006A771E" w:rsidRPr="00A03A98" w:rsidRDefault="008904CE" w:rsidP="00A03A98">
      <w:pPr>
        <w:pStyle w:val="Style1"/>
      </w:pPr>
      <w:proofErr w:type="gramStart"/>
      <w:r w:rsidRPr="00A03A98">
        <w:t>echo</w:t>
      </w:r>
      <w:proofErr w:type="gramEnd"/>
      <w:r w:rsidRPr="00A03A98">
        <w:t xml:space="preserve"> "</w:t>
      </w:r>
      <w:proofErr w:type="spellStart"/>
      <w:r w:rsidRPr="00A03A98">
        <w:t>var</w:t>
      </w:r>
      <w:proofErr w:type="spellEnd"/>
      <w:r w:rsidRPr="00A03A98">
        <w:t>=$</w:t>
      </w:r>
      <w:proofErr w:type="spellStart"/>
      <w:r w:rsidRPr="00A03A98">
        <w:t>var</w:t>
      </w:r>
      <w:proofErr w:type="spellEnd"/>
      <w:r w:rsidRPr="00A03A98">
        <w:t>"</w:t>
      </w:r>
    </w:p>
    <w:p w14:paraId="551E6F6D" w14:textId="77777777" w:rsidR="00A03A98" w:rsidRDefault="00A03A98" w:rsidP="006A771E">
      <w:pPr>
        <w:rPr>
          <w:b/>
          <w:sz w:val="32"/>
          <w:szCs w:val="32"/>
        </w:rPr>
      </w:pPr>
    </w:p>
    <w:p w14:paraId="0BA58271" w14:textId="77777777" w:rsidR="00A03A98" w:rsidRDefault="00A03A98" w:rsidP="006A771E">
      <w:pPr>
        <w:rPr>
          <w:b/>
          <w:sz w:val="32"/>
          <w:szCs w:val="32"/>
        </w:rPr>
      </w:pPr>
    </w:p>
    <w:p w14:paraId="6789D45B" w14:textId="77777777" w:rsidR="00A03A98" w:rsidRDefault="00A03A98" w:rsidP="006A771E">
      <w:pPr>
        <w:rPr>
          <w:b/>
          <w:sz w:val="32"/>
          <w:szCs w:val="32"/>
        </w:rPr>
      </w:pPr>
    </w:p>
    <w:p w14:paraId="2DA4A6D0" w14:textId="77777777" w:rsidR="00A03A98" w:rsidRDefault="00A03A98" w:rsidP="006A771E">
      <w:pPr>
        <w:rPr>
          <w:b/>
          <w:sz w:val="32"/>
          <w:szCs w:val="32"/>
        </w:rPr>
      </w:pPr>
    </w:p>
    <w:p w14:paraId="07026DA5" w14:textId="67042FE8" w:rsidR="006A771E" w:rsidRPr="00A03A98" w:rsidRDefault="006A771E" w:rsidP="00A03A98">
      <w:pPr>
        <w:pStyle w:val="Heading2"/>
      </w:pPr>
      <w:r w:rsidRPr="00A03A98">
        <w:lastRenderedPageBreak/>
        <w:t>WINDOWS SCRIPT:</w:t>
      </w:r>
    </w:p>
    <w:p w14:paraId="67CD0FD1" w14:textId="77777777" w:rsidR="00A03A98" w:rsidRDefault="00A03A98" w:rsidP="006A771E">
      <w:pPr>
        <w:rPr>
          <w:sz w:val="28"/>
          <w:szCs w:val="28"/>
        </w:rPr>
      </w:pPr>
    </w:p>
    <w:p w14:paraId="65CD44FC" w14:textId="23F18DE1" w:rsidR="006A771E" w:rsidRPr="00A03A98" w:rsidRDefault="006A771E" w:rsidP="00A03A98">
      <w:pPr>
        <w:pStyle w:val="Style1"/>
      </w:pPr>
      <w:proofErr w:type="gramStart"/>
      <w:r w:rsidRPr="00A03A98">
        <w:t>#!/</w:t>
      </w:r>
      <w:proofErr w:type="gramEnd"/>
      <w:r w:rsidRPr="00A03A98">
        <w:t>bin/bash</w:t>
      </w:r>
    </w:p>
    <w:p w14:paraId="0EDC66E5" w14:textId="77777777" w:rsidR="006A771E" w:rsidRPr="00A03A98" w:rsidRDefault="006A771E" w:rsidP="00A03A98">
      <w:pPr>
        <w:pStyle w:val="Style1"/>
      </w:pPr>
      <w:r w:rsidRPr="00A03A98">
        <w:t>$</w:t>
      </w:r>
      <w:proofErr w:type="spellStart"/>
      <w:r w:rsidRPr="00A03A98">
        <w:t>allProcesses</w:t>
      </w:r>
      <w:proofErr w:type="spellEnd"/>
      <w:r w:rsidRPr="00A03A98">
        <w:t>=Get-Process | Sort-Object MEM -</w:t>
      </w:r>
      <w:proofErr w:type="spellStart"/>
      <w:r w:rsidRPr="00A03A98">
        <w:t>desc</w:t>
      </w:r>
      <w:proofErr w:type="spellEnd"/>
      <w:r w:rsidRPr="00A03A98">
        <w:t xml:space="preserve"> | Select-Object -first 1</w:t>
      </w:r>
    </w:p>
    <w:p w14:paraId="38640F85" w14:textId="77777777" w:rsidR="006A771E" w:rsidRPr="00A03A98" w:rsidRDefault="006A771E" w:rsidP="00A03A98">
      <w:pPr>
        <w:pStyle w:val="Style1"/>
      </w:pPr>
    </w:p>
    <w:p w14:paraId="71B44139" w14:textId="77777777" w:rsidR="006A771E" w:rsidRPr="00A03A98" w:rsidRDefault="006A771E" w:rsidP="00A03A98">
      <w:pPr>
        <w:pStyle w:val="Style1"/>
      </w:pPr>
      <w:proofErr w:type="spellStart"/>
      <w:r w:rsidRPr="00A03A98">
        <w:t>Foreach</w:t>
      </w:r>
      <w:proofErr w:type="spellEnd"/>
      <w:r w:rsidRPr="00A03A98">
        <w:t xml:space="preserve"> ($process in $</w:t>
      </w:r>
      <w:proofErr w:type="spellStart"/>
      <w:r w:rsidRPr="00A03A98">
        <w:t>allProcesses</w:t>
      </w:r>
      <w:proofErr w:type="spellEnd"/>
      <w:proofErr w:type="gramStart"/>
      <w:r w:rsidRPr="00A03A98">
        <w:t>){</w:t>
      </w:r>
      <w:proofErr w:type="gramEnd"/>
    </w:p>
    <w:p w14:paraId="2B3714BB" w14:textId="77777777" w:rsidR="006A771E" w:rsidRPr="00A03A98" w:rsidRDefault="006A771E" w:rsidP="00A03A98">
      <w:pPr>
        <w:pStyle w:val="Style1"/>
      </w:pPr>
      <w:r w:rsidRPr="00A03A98">
        <w:t>#Write-host found service $</w:t>
      </w:r>
      <w:proofErr w:type="spellStart"/>
      <w:r w:rsidRPr="00A03A98">
        <w:t>service.Name</w:t>
      </w:r>
      <w:proofErr w:type="spellEnd"/>
      <w:r w:rsidRPr="00A03A98">
        <w:t xml:space="preserve"> found status $</w:t>
      </w:r>
      <w:proofErr w:type="spellStart"/>
      <w:r w:rsidRPr="00A03A98">
        <w:t>service.Status</w:t>
      </w:r>
      <w:proofErr w:type="spellEnd"/>
    </w:p>
    <w:p w14:paraId="7B23087F" w14:textId="77777777" w:rsidR="006A771E" w:rsidRPr="00A03A98" w:rsidRDefault="006A771E" w:rsidP="00A03A98">
      <w:pPr>
        <w:pStyle w:val="Style1"/>
      </w:pPr>
      <w:proofErr w:type="gramStart"/>
      <w:r w:rsidRPr="00A03A98">
        <w:t>echo</w:t>
      </w:r>
      <w:proofErr w:type="gramEnd"/>
      <w:r w:rsidRPr="00A03A98">
        <w:t xml:space="preserve"> "Process=$($</w:t>
      </w:r>
      <w:proofErr w:type="spellStart"/>
      <w:r w:rsidRPr="00A03A98">
        <w:t>process.Name</w:t>
      </w:r>
      <w:proofErr w:type="spellEnd"/>
      <w:r w:rsidRPr="00A03A98">
        <w:t xml:space="preserve">), </w:t>
      </w:r>
      <w:proofErr w:type="spellStart"/>
      <w:r w:rsidRPr="00A03A98">
        <w:t>processID</w:t>
      </w:r>
      <w:proofErr w:type="spellEnd"/>
      <w:r w:rsidRPr="00A03A98">
        <w:t>=$($</w:t>
      </w:r>
      <w:proofErr w:type="spellStart"/>
      <w:r w:rsidRPr="00A03A98">
        <w:t>process.Id</w:t>
      </w:r>
      <w:proofErr w:type="spellEnd"/>
      <w:r w:rsidRPr="00A03A98">
        <w:t xml:space="preserve">), </w:t>
      </w:r>
      <w:proofErr w:type="spellStart"/>
      <w:r w:rsidRPr="00A03A98">
        <w:t>CPUPercentage</w:t>
      </w:r>
      <w:proofErr w:type="spellEnd"/>
      <w:r w:rsidRPr="00A03A98">
        <w:t>=$($</w:t>
      </w:r>
      <w:proofErr w:type="spellStart"/>
      <w:r w:rsidRPr="00A03A98">
        <w:t>proce</w:t>
      </w:r>
      <w:proofErr w:type="spellEnd"/>
      <w:r w:rsidRPr="00A03A98">
        <w:t xml:space="preserve">                                                                                        </w:t>
      </w:r>
      <w:proofErr w:type="spellStart"/>
      <w:r w:rsidRPr="00A03A98">
        <w:t>ss.CPU</w:t>
      </w:r>
      <w:proofErr w:type="spellEnd"/>
      <w:r w:rsidRPr="00A03A98">
        <w:t>)"</w:t>
      </w:r>
    </w:p>
    <w:p w14:paraId="0A09E3AE" w14:textId="77777777" w:rsidR="006A771E" w:rsidRPr="00A03A98" w:rsidRDefault="006A771E" w:rsidP="00A03A98">
      <w:pPr>
        <w:pStyle w:val="Style1"/>
      </w:pPr>
      <w:r w:rsidRPr="00A03A98">
        <w:t>}</w:t>
      </w:r>
    </w:p>
    <w:p w14:paraId="38704149" w14:textId="77777777" w:rsidR="006A771E" w:rsidRPr="00A03A98" w:rsidRDefault="006A771E" w:rsidP="00A03A98">
      <w:pPr>
        <w:pStyle w:val="Style1"/>
      </w:pPr>
      <w:proofErr w:type="gramStart"/>
      <w:r w:rsidRPr="00A03A98">
        <w:t>if</w:t>
      </w:r>
      <w:proofErr w:type="gramEnd"/>
      <w:r w:rsidRPr="00A03A98">
        <w:t xml:space="preserve"> ($($</w:t>
      </w:r>
      <w:proofErr w:type="spellStart"/>
      <w:r w:rsidRPr="00A03A98">
        <w:t>process.CPU</w:t>
      </w:r>
      <w:proofErr w:type="spellEnd"/>
      <w:r w:rsidRPr="00A03A98">
        <w:t>) -</w:t>
      </w:r>
      <w:proofErr w:type="spellStart"/>
      <w:r w:rsidRPr="00A03A98">
        <w:t>gt</w:t>
      </w:r>
      <w:proofErr w:type="spellEnd"/>
      <w:r w:rsidRPr="00A03A98">
        <w:t xml:space="preserve"> 30){</w:t>
      </w:r>
    </w:p>
    <w:p w14:paraId="45855467" w14:textId="77777777" w:rsidR="006A771E" w:rsidRPr="00A03A98" w:rsidRDefault="006A771E" w:rsidP="00A03A98">
      <w:pPr>
        <w:pStyle w:val="Style1"/>
      </w:pPr>
      <w:r w:rsidRPr="00A03A98">
        <w:t xml:space="preserve">  </w:t>
      </w:r>
      <w:proofErr w:type="gramStart"/>
      <w:r w:rsidRPr="00A03A98">
        <w:t>echo</w:t>
      </w:r>
      <w:proofErr w:type="gramEnd"/>
      <w:r w:rsidRPr="00A03A98">
        <w:t xml:space="preserve"> "YOUR process $($</w:t>
      </w:r>
      <w:proofErr w:type="spellStart"/>
      <w:r w:rsidRPr="00A03A98">
        <w:t>process.CPU</w:t>
      </w:r>
      <w:proofErr w:type="spellEnd"/>
      <w:r w:rsidRPr="00A03A98">
        <w:t>)"</w:t>
      </w:r>
    </w:p>
    <w:p w14:paraId="2703C6D1" w14:textId="77777777" w:rsidR="006A771E" w:rsidRPr="00A03A98" w:rsidRDefault="006A771E" w:rsidP="00A03A98">
      <w:pPr>
        <w:pStyle w:val="Style1"/>
      </w:pPr>
      <w:r w:rsidRPr="00A03A98">
        <w:t xml:space="preserve">  </w:t>
      </w:r>
      <w:proofErr w:type="gramStart"/>
      <w:r w:rsidRPr="00A03A98">
        <w:t>if</w:t>
      </w:r>
      <w:proofErr w:type="gramEnd"/>
      <w:r w:rsidRPr="00A03A98">
        <w:t xml:space="preserve"> ($($</w:t>
      </w:r>
      <w:proofErr w:type="spellStart"/>
      <w:r w:rsidRPr="00A03A98">
        <w:t>process.Name</w:t>
      </w:r>
      <w:proofErr w:type="spellEnd"/>
      <w:r w:rsidRPr="00A03A98">
        <w:t>) -</w:t>
      </w:r>
      <w:proofErr w:type="spellStart"/>
      <w:r w:rsidRPr="00A03A98">
        <w:t>eq</w:t>
      </w:r>
      <w:proofErr w:type="spellEnd"/>
      <w:r w:rsidRPr="00A03A98">
        <w:t xml:space="preserve"> "</w:t>
      </w:r>
      <w:proofErr w:type="spellStart"/>
      <w:r w:rsidRPr="00A03A98">
        <w:t>zabbix_agentd</w:t>
      </w:r>
      <w:proofErr w:type="spellEnd"/>
      <w:r w:rsidRPr="00A03A98">
        <w:t>"){</w:t>
      </w:r>
    </w:p>
    <w:p w14:paraId="56EEF9C5" w14:textId="77777777" w:rsidR="006A771E" w:rsidRPr="00A03A98" w:rsidRDefault="006A771E" w:rsidP="00A03A98">
      <w:pPr>
        <w:pStyle w:val="Style1"/>
      </w:pPr>
      <w:r w:rsidRPr="00A03A98">
        <w:t xml:space="preserve">    Restart-Service “</w:t>
      </w:r>
      <w:proofErr w:type="spellStart"/>
      <w:r w:rsidRPr="00A03A98">
        <w:t>Zabbix</w:t>
      </w:r>
      <w:proofErr w:type="spellEnd"/>
      <w:r w:rsidRPr="00A03A98">
        <w:t xml:space="preserve"> Agent”</w:t>
      </w:r>
    </w:p>
    <w:p w14:paraId="28F0DD19" w14:textId="77777777" w:rsidR="006A771E" w:rsidRPr="00A03A98" w:rsidRDefault="006A771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"YOUR process $($</w:t>
      </w:r>
      <w:proofErr w:type="spellStart"/>
      <w:r w:rsidRPr="00A03A98">
        <w:t>process.Name</w:t>
      </w:r>
      <w:proofErr w:type="spellEnd"/>
      <w:r w:rsidRPr="00A03A98">
        <w:t>)"</w:t>
      </w:r>
    </w:p>
    <w:p w14:paraId="3B5EDC74" w14:textId="77777777" w:rsidR="006A771E" w:rsidRPr="00A03A98" w:rsidRDefault="006A771E" w:rsidP="00A03A98">
      <w:pPr>
        <w:pStyle w:val="Style1"/>
      </w:pPr>
      <w:r w:rsidRPr="00A03A98">
        <w:t xml:space="preserve">    $</w:t>
      </w:r>
      <w:proofErr w:type="spellStart"/>
      <w:r w:rsidRPr="00A03A98">
        <w:t>var</w:t>
      </w:r>
      <w:proofErr w:type="spellEnd"/>
      <w:r w:rsidRPr="00A03A98">
        <w:t>="$($</w:t>
      </w:r>
      <w:proofErr w:type="spellStart"/>
      <w:r w:rsidRPr="00A03A98">
        <w:t>process.Name</w:t>
      </w:r>
      <w:proofErr w:type="spellEnd"/>
      <w:r w:rsidRPr="00A03A98">
        <w:t>)"</w:t>
      </w:r>
    </w:p>
    <w:p w14:paraId="413C15D9" w14:textId="77777777" w:rsidR="006A771E" w:rsidRPr="00A03A98" w:rsidRDefault="006A771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</w:t>
      </w:r>
      <w:proofErr w:type="spellStart"/>
      <w:r w:rsidRPr="00A03A98">
        <w:t>var</w:t>
      </w:r>
      <w:proofErr w:type="spellEnd"/>
      <w:r w:rsidRPr="00A03A98">
        <w:t>=$</w:t>
      </w:r>
      <w:proofErr w:type="spellStart"/>
      <w:r w:rsidRPr="00A03A98">
        <w:t>var</w:t>
      </w:r>
      <w:proofErr w:type="spellEnd"/>
      <w:r w:rsidRPr="00A03A98">
        <w:t>"</w:t>
      </w:r>
    </w:p>
    <w:p w14:paraId="391EF927" w14:textId="77777777" w:rsidR="006A771E" w:rsidRPr="00A03A98" w:rsidRDefault="006A771E" w:rsidP="00A03A98">
      <w:pPr>
        <w:pStyle w:val="Style1"/>
      </w:pPr>
      <w:r w:rsidRPr="00A03A98">
        <w:t xml:space="preserve">   }</w:t>
      </w:r>
    </w:p>
    <w:p w14:paraId="74492668" w14:textId="77777777" w:rsidR="006A771E" w:rsidRPr="00A03A98" w:rsidRDefault="006A771E" w:rsidP="00A03A98">
      <w:pPr>
        <w:pStyle w:val="Style1"/>
      </w:pPr>
      <w:r w:rsidRPr="00A03A98">
        <w:t xml:space="preserve">  </w:t>
      </w:r>
      <w:proofErr w:type="gramStart"/>
      <w:r w:rsidRPr="00A03A98">
        <w:t>if</w:t>
      </w:r>
      <w:proofErr w:type="gramEnd"/>
      <w:r w:rsidRPr="00A03A98">
        <w:t xml:space="preserve"> ($($</w:t>
      </w:r>
      <w:proofErr w:type="spellStart"/>
      <w:r w:rsidRPr="00A03A98">
        <w:t>process.Name</w:t>
      </w:r>
      <w:proofErr w:type="spellEnd"/>
      <w:r w:rsidRPr="00A03A98">
        <w:t>) -</w:t>
      </w:r>
      <w:proofErr w:type="spellStart"/>
      <w:r w:rsidRPr="00A03A98">
        <w:t>eq</w:t>
      </w:r>
      <w:proofErr w:type="spellEnd"/>
      <w:r w:rsidRPr="00A03A98">
        <w:t xml:space="preserve"> "</w:t>
      </w:r>
      <w:proofErr w:type="spellStart"/>
      <w:r w:rsidRPr="00A03A98">
        <w:t>svchost</w:t>
      </w:r>
      <w:proofErr w:type="spellEnd"/>
      <w:r w:rsidRPr="00A03A98">
        <w:t>"){</w:t>
      </w:r>
    </w:p>
    <w:p w14:paraId="35534A6F" w14:textId="77777777" w:rsidR="006A771E" w:rsidRPr="00A03A98" w:rsidRDefault="006A771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"YOUR process $($</w:t>
      </w:r>
      <w:proofErr w:type="spellStart"/>
      <w:r w:rsidRPr="00A03A98">
        <w:t>process.Name</w:t>
      </w:r>
      <w:proofErr w:type="spellEnd"/>
      <w:r w:rsidRPr="00A03A98">
        <w:t>)"</w:t>
      </w:r>
    </w:p>
    <w:p w14:paraId="575B5878" w14:textId="77777777" w:rsidR="006A771E" w:rsidRPr="00A03A98" w:rsidRDefault="006A771E" w:rsidP="00A03A98">
      <w:pPr>
        <w:pStyle w:val="Style1"/>
      </w:pPr>
      <w:r w:rsidRPr="00A03A98">
        <w:t xml:space="preserve">    $</w:t>
      </w:r>
      <w:proofErr w:type="spellStart"/>
      <w:r w:rsidRPr="00A03A98">
        <w:t>var</w:t>
      </w:r>
      <w:proofErr w:type="spellEnd"/>
      <w:r w:rsidRPr="00A03A98">
        <w:t>="$($</w:t>
      </w:r>
      <w:proofErr w:type="spellStart"/>
      <w:r w:rsidRPr="00A03A98">
        <w:t>process.Name</w:t>
      </w:r>
      <w:proofErr w:type="spellEnd"/>
      <w:r w:rsidRPr="00A03A98">
        <w:t>)"</w:t>
      </w:r>
    </w:p>
    <w:p w14:paraId="665DCCC2" w14:textId="77777777" w:rsidR="006A771E" w:rsidRPr="00A03A98" w:rsidRDefault="006A771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</w:t>
      </w:r>
      <w:proofErr w:type="spellStart"/>
      <w:r w:rsidRPr="00A03A98">
        <w:t>var</w:t>
      </w:r>
      <w:proofErr w:type="spellEnd"/>
      <w:r w:rsidRPr="00A03A98">
        <w:t>=$</w:t>
      </w:r>
      <w:proofErr w:type="spellStart"/>
      <w:r w:rsidRPr="00A03A98">
        <w:t>var</w:t>
      </w:r>
      <w:proofErr w:type="spellEnd"/>
      <w:r w:rsidRPr="00A03A98">
        <w:t>"</w:t>
      </w:r>
    </w:p>
    <w:p w14:paraId="37850E29" w14:textId="77777777" w:rsidR="006A771E" w:rsidRPr="00A03A98" w:rsidRDefault="006A771E" w:rsidP="00A03A98">
      <w:pPr>
        <w:pStyle w:val="Style1"/>
      </w:pPr>
      <w:r w:rsidRPr="00A03A98">
        <w:t xml:space="preserve">   }</w:t>
      </w:r>
    </w:p>
    <w:p w14:paraId="067D1304" w14:textId="77777777" w:rsidR="006A771E" w:rsidRPr="00A03A98" w:rsidRDefault="006A771E" w:rsidP="00A03A98">
      <w:pPr>
        <w:pStyle w:val="Style1"/>
      </w:pPr>
      <w:r w:rsidRPr="00A03A98">
        <w:t xml:space="preserve">  </w:t>
      </w:r>
      <w:proofErr w:type="gramStart"/>
      <w:r w:rsidRPr="00A03A98">
        <w:t>if</w:t>
      </w:r>
      <w:proofErr w:type="gramEnd"/>
      <w:r w:rsidRPr="00A03A98">
        <w:t xml:space="preserve"> ($($</w:t>
      </w:r>
      <w:proofErr w:type="spellStart"/>
      <w:r w:rsidRPr="00A03A98">
        <w:t>process.Name</w:t>
      </w:r>
      <w:proofErr w:type="spellEnd"/>
      <w:r w:rsidRPr="00A03A98">
        <w:t>) -</w:t>
      </w:r>
      <w:proofErr w:type="spellStart"/>
      <w:r w:rsidRPr="00A03A98">
        <w:t>eq</w:t>
      </w:r>
      <w:proofErr w:type="spellEnd"/>
      <w:r w:rsidRPr="00A03A98">
        <w:t xml:space="preserve"> "System"){</w:t>
      </w:r>
    </w:p>
    <w:p w14:paraId="074F24F2" w14:textId="77777777" w:rsidR="006A771E" w:rsidRPr="00A03A98" w:rsidRDefault="006A771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"YOUR process $($</w:t>
      </w:r>
      <w:proofErr w:type="spellStart"/>
      <w:r w:rsidRPr="00A03A98">
        <w:t>process.Name</w:t>
      </w:r>
      <w:proofErr w:type="spellEnd"/>
      <w:r w:rsidRPr="00A03A98">
        <w:t>)"</w:t>
      </w:r>
    </w:p>
    <w:p w14:paraId="02491D01" w14:textId="77777777" w:rsidR="006A771E" w:rsidRPr="00A03A98" w:rsidRDefault="006A771E" w:rsidP="00A03A98">
      <w:pPr>
        <w:pStyle w:val="Style1"/>
      </w:pPr>
      <w:r w:rsidRPr="00A03A98">
        <w:t xml:space="preserve">    $</w:t>
      </w:r>
      <w:proofErr w:type="spellStart"/>
      <w:r w:rsidRPr="00A03A98">
        <w:t>var</w:t>
      </w:r>
      <w:proofErr w:type="spellEnd"/>
      <w:r w:rsidRPr="00A03A98">
        <w:t>="$($</w:t>
      </w:r>
      <w:proofErr w:type="spellStart"/>
      <w:r w:rsidRPr="00A03A98">
        <w:t>process.Name</w:t>
      </w:r>
      <w:proofErr w:type="spellEnd"/>
      <w:r w:rsidRPr="00A03A98">
        <w:t>)"</w:t>
      </w:r>
    </w:p>
    <w:p w14:paraId="49EA4E9C" w14:textId="77777777" w:rsidR="006A771E" w:rsidRPr="00A03A98" w:rsidRDefault="006A771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</w:t>
      </w:r>
      <w:proofErr w:type="spellStart"/>
      <w:r w:rsidRPr="00A03A98">
        <w:t>var</w:t>
      </w:r>
      <w:proofErr w:type="spellEnd"/>
      <w:r w:rsidRPr="00A03A98">
        <w:t>=$</w:t>
      </w:r>
      <w:proofErr w:type="spellStart"/>
      <w:r w:rsidRPr="00A03A98">
        <w:t>var</w:t>
      </w:r>
      <w:proofErr w:type="spellEnd"/>
      <w:r w:rsidRPr="00A03A98">
        <w:t>"</w:t>
      </w:r>
    </w:p>
    <w:p w14:paraId="3CD686B3" w14:textId="77777777" w:rsidR="006A771E" w:rsidRPr="00A03A98" w:rsidRDefault="006A771E" w:rsidP="00A03A98">
      <w:pPr>
        <w:pStyle w:val="Style1"/>
      </w:pPr>
      <w:r w:rsidRPr="00A03A98">
        <w:t xml:space="preserve">   }</w:t>
      </w:r>
    </w:p>
    <w:p w14:paraId="0CFA4B36" w14:textId="77777777" w:rsidR="006A771E" w:rsidRPr="00A03A98" w:rsidRDefault="006A771E" w:rsidP="00A03A98">
      <w:pPr>
        <w:pStyle w:val="Style1"/>
      </w:pPr>
      <w:r w:rsidRPr="00A03A98">
        <w:t xml:space="preserve">  </w:t>
      </w:r>
      <w:proofErr w:type="gramStart"/>
      <w:r w:rsidRPr="00A03A98">
        <w:t>if</w:t>
      </w:r>
      <w:proofErr w:type="gramEnd"/>
      <w:r w:rsidRPr="00A03A98">
        <w:t xml:space="preserve"> ($($</w:t>
      </w:r>
      <w:proofErr w:type="spellStart"/>
      <w:r w:rsidRPr="00A03A98">
        <w:t>process.Name</w:t>
      </w:r>
      <w:proofErr w:type="spellEnd"/>
      <w:r w:rsidRPr="00A03A98">
        <w:t>) -</w:t>
      </w:r>
      <w:proofErr w:type="spellStart"/>
      <w:r w:rsidRPr="00A03A98">
        <w:t>eq</w:t>
      </w:r>
      <w:proofErr w:type="spellEnd"/>
      <w:r w:rsidRPr="00A03A98">
        <w:t xml:space="preserve"> "services"){</w:t>
      </w:r>
    </w:p>
    <w:p w14:paraId="79240359" w14:textId="77777777" w:rsidR="006A771E" w:rsidRPr="00A03A98" w:rsidRDefault="006A771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"YOUR process $($</w:t>
      </w:r>
      <w:proofErr w:type="spellStart"/>
      <w:r w:rsidRPr="00A03A98">
        <w:t>process.Name</w:t>
      </w:r>
      <w:proofErr w:type="spellEnd"/>
      <w:r w:rsidRPr="00A03A98">
        <w:t>)"</w:t>
      </w:r>
    </w:p>
    <w:p w14:paraId="75A15807" w14:textId="77777777" w:rsidR="006A771E" w:rsidRPr="00A03A98" w:rsidRDefault="006A771E" w:rsidP="00A03A98">
      <w:pPr>
        <w:pStyle w:val="Style1"/>
      </w:pPr>
      <w:r w:rsidRPr="00A03A98">
        <w:t xml:space="preserve">    $</w:t>
      </w:r>
      <w:proofErr w:type="spellStart"/>
      <w:r w:rsidRPr="00A03A98">
        <w:t>var</w:t>
      </w:r>
      <w:proofErr w:type="spellEnd"/>
      <w:r w:rsidRPr="00A03A98">
        <w:t>="$($</w:t>
      </w:r>
      <w:proofErr w:type="spellStart"/>
      <w:r w:rsidRPr="00A03A98">
        <w:t>process.Name</w:t>
      </w:r>
      <w:proofErr w:type="spellEnd"/>
      <w:r w:rsidRPr="00A03A98">
        <w:t>)"</w:t>
      </w:r>
    </w:p>
    <w:p w14:paraId="49BAF78F" w14:textId="77777777" w:rsidR="006A771E" w:rsidRPr="00A03A98" w:rsidRDefault="006A771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</w:t>
      </w:r>
      <w:proofErr w:type="spellStart"/>
      <w:r w:rsidRPr="00A03A98">
        <w:t>var</w:t>
      </w:r>
      <w:proofErr w:type="spellEnd"/>
      <w:r w:rsidRPr="00A03A98">
        <w:t>=$</w:t>
      </w:r>
      <w:proofErr w:type="spellStart"/>
      <w:r w:rsidRPr="00A03A98">
        <w:t>var</w:t>
      </w:r>
      <w:proofErr w:type="spellEnd"/>
      <w:r w:rsidRPr="00A03A98">
        <w:t>"</w:t>
      </w:r>
    </w:p>
    <w:p w14:paraId="24B7FBE6" w14:textId="77777777" w:rsidR="006A771E" w:rsidRPr="00A03A98" w:rsidRDefault="006A771E" w:rsidP="00A03A98">
      <w:pPr>
        <w:pStyle w:val="Style1"/>
      </w:pPr>
      <w:r w:rsidRPr="00A03A98">
        <w:t xml:space="preserve">   }</w:t>
      </w:r>
    </w:p>
    <w:p w14:paraId="41475CF4" w14:textId="77777777" w:rsidR="006A771E" w:rsidRPr="00A03A98" w:rsidRDefault="006A771E" w:rsidP="00A03A98">
      <w:pPr>
        <w:pStyle w:val="Style1"/>
      </w:pPr>
      <w:r w:rsidRPr="00A03A98">
        <w:lastRenderedPageBreak/>
        <w:t xml:space="preserve">   </w:t>
      </w:r>
      <w:proofErr w:type="gramStart"/>
      <w:r w:rsidRPr="00A03A98">
        <w:t>if</w:t>
      </w:r>
      <w:proofErr w:type="gramEnd"/>
      <w:r w:rsidRPr="00A03A98">
        <w:t xml:space="preserve"> ($($</w:t>
      </w:r>
      <w:proofErr w:type="spellStart"/>
      <w:r w:rsidRPr="00A03A98">
        <w:t>process.Name</w:t>
      </w:r>
      <w:proofErr w:type="spellEnd"/>
      <w:r w:rsidRPr="00A03A98">
        <w:t>) -</w:t>
      </w:r>
      <w:proofErr w:type="spellStart"/>
      <w:r w:rsidRPr="00A03A98">
        <w:t>eq</w:t>
      </w:r>
      <w:proofErr w:type="spellEnd"/>
      <w:r w:rsidRPr="00A03A98">
        <w:t xml:space="preserve"> "</w:t>
      </w:r>
      <w:proofErr w:type="spellStart"/>
      <w:r w:rsidRPr="00A03A98">
        <w:t>powershell_ise</w:t>
      </w:r>
      <w:proofErr w:type="spellEnd"/>
      <w:r w:rsidRPr="00A03A98">
        <w:t>"){</w:t>
      </w:r>
    </w:p>
    <w:p w14:paraId="69C5D188" w14:textId="77777777" w:rsidR="006A771E" w:rsidRPr="00A03A98" w:rsidRDefault="006A771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"YOUR process $($</w:t>
      </w:r>
      <w:proofErr w:type="spellStart"/>
      <w:r w:rsidRPr="00A03A98">
        <w:t>process.Name</w:t>
      </w:r>
      <w:proofErr w:type="spellEnd"/>
      <w:r w:rsidRPr="00A03A98">
        <w:t>)"</w:t>
      </w:r>
    </w:p>
    <w:p w14:paraId="650446E4" w14:textId="77777777" w:rsidR="006A771E" w:rsidRPr="00A03A98" w:rsidRDefault="006A771E" w:rsidP="00A03A98">
      <w:pPr>
        <w:pStyle w:val="Style1"/>
      </w:pPr>
      <w:r w:rsidRPr="00A03A98">
        <w:t xml:space="preserve">    $</w:t>
      </w:r>
      <w:proofErr w:type="spellStart"/>
      <w:r w:rsidRPr="00A03A98">
        <w:t>var</w:t>
      </w:r>
      <w:proofErr w:type="spellEnd"/>
      <w:r w:rsidRPr="00A03A98">
        <w:t>="$($</w:t>
      </w:r>
      <w:proofErr w:type="spellStart"/>
      <w:r w:rsidRPr="00A03A98">
        <w:t>process.Name</w:t>
      </w:r>
      <w:proofErr w:type="spellEnd"/>
      <w:r w:rsidRPr="00A03A98">
        <w:t>)"</w:t>
      </w:r>
    </w:p>
    <w:p w14:paraId="702075A9" w14:textId="77777777" w:rsidR="006A771E" w:rsidRPr="00A03A98" w:rsidRDefault="006A771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</w:t>
      </w:r>
      <w:proofErr w:type="spellStart"/>
      <w:r w:rsidRPr="00A03A98">
        <w:t>var</w:t>
      </w:r>
      <w:proofErr w:type="spellEnd"/>
      <w:r w:rsidRPr="00A03A98">
        <w:t>=$</w:t>
      </w:r>
      <w:proofErr w:type="spellStart"/>
      <w:r w:rsidRPr="00A03A98">
        <w:t>var</w:t>
      </w:r>
      <w:proofErr w:type="spellEnd"/>
      <w:r w:rsidRPr="00A03A98">
        <w:t>"</w:t>
      </w:r>
    </w:p>
    <w:p w14:paraId="284ED69F" w14:textId="77777777" w:rsidR="006A771E" w:rsidRPr="00A03A98" w:rsidRDefault="006A771E" w:rsidP="00A03A98">
      <w:pPr>
        <w:pStyle w:val="Style1"/>
      </w:pPr>
      <w:r w:rsidRPr="00A03A98">
        <w:t xml:space="preserve">   </w:t>
      </w:r>
      <w:proofErr w:type="gramStart"/>
      <w:r w:rsidRPr="00A03A98">
        <w:t>}else</w:t>
      </w:r>
      <w:proofErr w:type="gramEnd"/>
      <w:r w:rsidRPr="00A03A98">
        <w:t>{</w:t>
      </w:r>
    </w:p>
    <w:p w14:paraId="738C5FE9" w14:textId="77777777" w:rsidR="006A771E" w:rsidRPr="00A03A98" w:rsidRDefault="006A771E" w:rsidP="00A03A98">
      <w:pPr>
        <w:pStyle w:val="Style1"/>
      </w:pPr>
      <w:r w:rsidRPr="00A03A98">
        <w:t xml:space="preserve">     </w:t>
      </w:r>
      <w:proofErr w:type="gramStart"/>
      <w:r w:rsidRPr="00A03A98">
        <w:t>exit</w:t>
      </w:r>
      <w:proofErr w:type="gramEnd"/>
      <w:r w:rsidRPr="00A03A98">
        <w:t xml:space="preserve"> 0</w:t>
      </w:r>
    </w:p>
    <w:p w14:paraId="6B4858CA" w14:textId="77777777" w:rsidR="006A771E" w:rsidRPr="00A03A98" w:rsidRDefault="006A771E" w:rsidP="00A03A98">
      <w:pPr>
        <w:pStyle w:val="Style1"/>
      </w:pPr>
      <w:r w:rsidRPr="00A03A98">
        <w:t xml:space="preserve">   }</w:t>
      </w:r>
    </w:p>
    <w:p w14:paraId="518333FE" w14:textId="77777777" w:rsidR="006A771E" w:rsidRPr="00A03A98" w:rsidRDefault="006A771E" w:rsidP="00A03A98">
      <w:pPr>
        <w:pStyle w:val="Style1"/>
      </w:pPr>
      <w:proofErr w:type="gramStart"/>
      <w:r w:rsidRPr="00A03A98">
        <w:t>}else</w:t>
      </w:r>
      <w:proofErr w:type="gramEnd"/>
      <w:r w:rsidRPr="00A03A98">
        <w:t>{</w:t>
      </w:r>
    </w:p>
    <w:p w14:paraId="316E85CB" w14:textId="77777777" w:rsidR="006A771E" w:rsidRPr="00A03A98" w:rsidRDefault="006A771E" w:rsidP="00A03A98">
      <w:pPr>
        <w:pStyle w:val="Style1"/>
      </w:pPr>
      <w:r w:rsidRPr="00A03A98">
        <w:t xml:space="preserve">  </w:t>
      </w:r>
      <w:proofErr w:type="gramStart"/>
      <w:r w:rsidRPr="00A03A98">
        <w:t>echo</w:t>
      </w:r>
      <w:proofErr w:type="gramEnd"/>
      <w:r w:rsidRPr="00A03A98">
        <w:t xml:space="preserve"> "YOUR Process $($</w:t>
      </w:r>
      <w:proofErr w:type="spellStart"/>
      <w:r w:rsidRPr="00A03A98">
        <w:t>process.Name</w:t>
      </w:r>
      <w:proofErr w:type="spellEnd"/>
      <w:r w:rsidRPr="00A03A98">
        <w:t>) = $($</w:t>
      </w:r>
      <w:proofErr w:type="spellStart"/>
      <w:r w:rsidRPr="00A03A98">
        <w:t>process.CPU</w:t>
      </w:r>
      <w:proofErr w:type="spellEnd"/>
      <w:r w:rsidRPr="00A03A98">
        <w:t>)"</w:t>
      </w:r>
    </w:p>
    <w:p w14:paraId="780F9383" w14:textId="77777777" w:rsidR="006A771E" w:rsidRPr="00A03A98" w:rsidRDefault="006A771E" w:rsidP="00A03A98">
      <w:pPr>
        <w:pStyle w:val="Style1"/>
      </w:pPr>
      <w:r w:rsidRPr="00A03A98">
        <w:t xml:space="preserve">  $</w:t>
      </w:r>
      <w:proofErr w:type="spellStart"/>
      <w:r w:rsidRPr="00A03A98">
        <w:t>var</w:t>
      </w:r>
      <w:proofErr w:type="spellEnd"/>
      <w:r w:rsidRPr="00A03A98">
        <w:t>="False"</w:t>
      </w:r>
    </w:p>
    <w:p w14:paraId="089AEF78" w14:textId="77777777" w:rsidR="006A771E" w:rsidRPr="00A03A98" w:rsidRDefault="006A771E" w:rsidP="00A03A98">
      <w:pPr>
        <w:pStyle w:val="Style1"/>
      </w:pPr>
      <w:r w:rsidRPr="00A03A98">
        <w:t xml:space="preserve">  </w:t>
      </w:r>
      <w:proofErr w:type="gramStart"/>
      <w:r w:rsidRPr="00A03A98">
        <w:t>echo</w:t>
      </w:r>
      <w:proofErr w:type="gramEnd"/>
      <w:r w:rsidRPr="00A03A98">
        <w:t xml:space="preserve"> "</w:t>
      </w:r>
      <w:proofErr w:type="spellStart"/>
      <w:r w:rsidRPr="00A03A98">
        <w:t>var</w:t>
      </w:r>
      <w:proofErr w:type="spellEnd"/>
      <w:r w:rsidRPr="00A03A98">
        <w:t>=$</w:t>
      </w:r>
      <w:proofErr w:type="spellStart"/>
      <w:r w:rsidRPr="00A03A98">
        <w:t>var</w:t>
      </w:r>
      <w:proofErr w:type="spellEnd"/>
      <w:r w:rsidRPr="00A03A98">
        <w:t>"</w:t>
      </w:r>
    </w:p>
    <w:p w14:paraId="3AE19135" w14:textId="77777777" w:rsidR="006A771E" w:rsidRPr="00A03A98" w:rsidRDefault="006A771E" w:rsidP="00A03A98">
      <w:pPr>
        <w:pStyle w:val="Style1"/>
      </w:pPr>
      <w:r w:rsidRPr="00A03A98">
        <w:t xml:space="preserve">  }</w:t>
      </w:r>
    </w:p>
    <w:p w14:paraId="26AED3A0" w14:textId="7A8C6415" w:rsidR="006A771E" w:rsidRPr="00A03A98" w:rsidRDefault="006A771E" w:rsidP="00A03A98">
      <w:pPr>
        <w:pStyle w:val="Style1"/>
      </w:pPr>
      <w:proofErr w:type="gramStart"/>
      <w:r w:rsidRPr="00A03A98">
        <w:t>echo</w:t>
      </w:r>
      <w:proofErr w:type="gramEnd"/>
      <w:r w:rsidRPr="00A03A98">
        <w:t xml:space="preserve"> "</w:t>
      </w:r>
      <w:proofErr w:type="spellStart"/>
      <w:r w:rsidRPr="00A03A98">
        <w:t>var</w:t>
      </w:r>
      <w:proofErr w:type="spellEnd"/>
      <w:r w:rsidRPr="00A03A98">
        <w:t>=$</w:t>
      </w:r>
      <w:proofErr w:type="spellStart"/>
      <w:r w:rsidRPr="00A03A98">
        <w:t>var</w:t>
      </w:r>
      <w:proofErr w:type="spellEnd"/>
      <w:r w:rsidRPr="00A03A98">
        <w:t>"</w:t>
      </w:r>
    </w:p>
    <w:p w14:paraId="2A332F2F" w14:textId="77777777" w:rsidR="006A771E" w:rsidRDefault="006A771E" w:rsidP="006A771E">
      <w:pPr>
        <w:rPr>
          <w:sz w:val="28"/>
          <w:szCs w:val="28"/>
        </w:rPr>
      </w:pPr>
    </w:p>
    <w:p w14:paraId="268D6F39" w14:textId="77777777" w:rsidR="008904CE" w:rsidRPr="00A03A98" w:rsidRDefault="006A771E" w:rsidP="00A03A98">
      <w:pPr>
        <w:pStyle w:val="Heading2"/>
      </w:pPr>
      <w:r w:rsidRPr="00A03A98">
        <w:t>MAIL SCRIPT:</w:t>
      </w:r>
    </w:p>
    <w:p w14:paraId="06D4A5E4" w14:textId="77777777" w:rsidR="00A03A98" w:rsidRDefault="00A03A98" w:rsidP="008904CE">
      <w:pPr>
        <w:rPr>
          <w:sz w:val="28"/>
          <w:szCs w:val="28"/>
        </w:rPr>
      </w:pPr>
    </w:p>
    <w:p w14:paraId="6E244610" w14:textId="1AF0A5DE" w:rsidR="008904CE" w:rsidRPr="00A03A98" w:rsidRDefault="008904CE" w:rsidP="00A03A98">
      <w:pPr>
        <w:pStyle w:val="Style1"/>
        <w:rPr>
          <w:b/>
        </w:rPr>
      </w:pPr>
      <w:proofErr w:type="gramStart"/>
      <w:r w:rsidRPr="00A03A98">
        <w:t>#!/</w:t>
      </w:r>
      <w:proofErr w:type="gramEnd"/>
      <w:r w:rsidRPr="00A03A98">
        <w:t>bin/bash</w:t>
      </w:r>
    </w:p>
    <w:p w14:paraId="00A0CDE0" w14:textId="77777777" w:rsidR="008904CE" w:rsidRPr="00A03A98" w:rsidRDefault="008904CE" w:rsidP="00A03A98">
      <w:pPr>
        <w:pStyle w:val="Style1"/>
      </w:pPr>
      <w:proofErr w:type="spellStart"/>
      <w:proofErr w:type="gramStart"/>
      <w:r w:rsidRPr="00A03A98">
        <w:t>var</w:t>
      </w:r>
      <w:proofErr w:type="spellEnd"/>
      <w:r w:rsidRPr="00A03A98">
        <w:t>=</w:t>
      </w:r>
      <w:proofErr w:type="gramEnd"/>
      <w:r w:rsidRPr="00A03A98">
        <w:t>top</w:t>
      </w:r>
    </w:p>
    <w:p w14:paraId="3406B9CE" w14:textId="77777777" w:rsidR="008904CE" w:rsidRPr="00A03A98" w:rsidRDefault="008904CE" w:rsidP="00A03A98">
      <w:pPr>
        <w:pStyle w:val="Style1"/>
      </w:pPr>
      <w:proofErr w:type="gramStart"/>
      <w:r w:rsidRPr="00A03A98">
        <w:t>nodehostname=</w:t>
      </w:r>
      <w:proofErr w:type="gramEnd"/>
      <w:r w:rsidRPr="00A03A98">
        <w:t>runcentosnode.zippyops.com</w:t>
      </w:r>
    </w:p>
    <w:p w14:paraId="0112ECDB" w14:textId="7865E4C9" w:rsidR="008904CE" w:rsidRPr="00A03A98" w:rsidRDefault="008904CE" w:rsidP="00A03A98">
      <w:pPr>
        <w:pStyle w:val="Style1"/>
      </w:pPr>
      <w:proofErr w:type="gramStart"/>
      <w:r w:rsidRPr="00A03A98">
        <w:t>mail</w:t>
      </w:r>
      <w:proofErr w:type="gramEnd"/>
      <w:r w:rsidRPr="00A03A98">
        <w:t>=&lt;your-mail-id&gt;</w:t>
      </w:r>
    </w:p>
    <w:p w14:paraId="4E154471" w14:textId="77777777" w:rsidR="008904CE" w:rsidRPr="00A03A98" w:rsidRDefault="008904CE" w:rsidP="00A03A98">
      <w:pPr>
        <w:pStyle w:val="Style1"/>
      </w:pPr>
      <w:proofErr w:type="spellStart"/>
      <w:r w:rsidRPr="00A03A98">
        <w:t>event_id</w:t>
      </w:r>
      <w:proofErr w:type="spellEnd"/>
      <w:r w:rsidRPr="00A03A98">
        <w:t>=</w:t>
      </w:r>
    </w:p>
    <w:p w14:paraId="20EF920F" w14:textId="77777777" w:rsidR="008904CE" w:rsidRPr="00A03A98" w:rsidRDefault="008904CE" w:rsidP="00A03A98">
      <w:pPr>
        <w:pStyle w:val="Style1"/>
      </w:pPr>
    </w:p>
    <w:p w14:paraId="21C31F78" w14:textId="77777777" w:rsidR="008904CE" w:rsidRPr="00A03A98" w:rsidRDefault="008904CE" w:rsidP="00A03A98">
      <w:pPr>
        <w:pStyle w:val="Style1"/>
      </w:pPr>
    </w:p>
    <w:p w14:paraId="559B0626" w14:textId="77777777" w:rsidR="008904CE" w:rsidRPr="00A03A98" w:rsidRDefault="008904CE" w:rsidP="00A03A98">
      <w:pPr>
        <w:pStyle w:val="Style1"/>
      </w:pPr>
      <w:proofErr w:type="gramStart"/>
      <w:r w:rsidRPr="00A03A98">
        <w:t>if</w:t>
      </w:r>
      <w:proofErr w:type="gramEnd"/>
      <w:r w:rsidRPr="00A03A98">
        <w:t xml:space="preserve"> [ $</w:t>
      </w:r>
      <w:proofErr w:type="spellStart"/>
      <w:r w:rsidRPr="00A03A98">
        <w:t>nodehostname</w:t>
      </w:r>
      <w:proofErr w:type="spellEnd"/>
      <w:r w:rsidRPr="00A03A98">
        <w:t xml:space="preserve"> == runcentosnode.zippyops.com ]; then</w:t>
      </w:r>
    </w:p>
    <w:p w14:paraId="3747CB8D" w14:textId="77777777" w:rsidR="008904CE" w:rsidRPr="00A03A98" w:rsidRDefault="008904CE" w:rsidP="00A03A98">
      <w:pPr>
        <w:pStyle w:val="Style1"/>
      </w:pPr>
      <w:r w:rsidRPr="00A03A98">
        <w:t xml:space="preserve">   </w:t>
      </w:r>
      <w:proofErr w:type="gramStart"/>
      <w:r w:rsidRPr="00A03A98">
        <w:t>if</w:t>
      </w:r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== </w:t>
      </w:r>
      <w:proofErr w:type="spellStart"/>
      <w:r w:rsidRPr="00A03A98">
        <w:t>ssh</w:t>
      </w:r>
      <w:proofErr w:type="spellEnd"/>
      <w:r w:rsidRPr="00A03A98">
        <w:t xml:space="preserve"> ]; then</w:t>
      </w:r>
    </w:p>
    <w:p w14:paraId="5858C1B4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 xml:space="preserve"> service running on $</w:t>
      </w:r>
      <w:proofErr w:type="spellStart"/>
      <w:r w:rsidRPr="00A03A98">
        <w:t>nodehostname</w:t>
      </w:r>
      <w:proofErr w:type="spellEnd"/>
      <w:r w:rsidRPr="00A03A98">
        <w:t>" | mail -s "Memory Usage is high on Centos node" $mail</w:t>
      </w:r>
    </w:p>
    <w:p w14:paraId="600BFC4B" w14:textId="77777777" w:rsidR="008904CE" w:rsidRPr="00A03A98" w:rsidRDefault="008904CE" w:rsidP="00A03A98">
      <w:pPr>
        <w:pStyle w:val="Style1"/>
      </w:pPr>
      <w:r w:rsidRPr="00A03A98">
        <w:t xml:space="preserve"> 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== </w:t>
      </w:r>
      <w:proofErr w:type="spellStart"/>
      <w:r w:rsidRPr="00A03A98">
        <w:t>httpd</w:t>
      </w:r>
      <w:proofErr w:type="spellEnd"/>
      <w:r w:rsidRPr="00A03A98">
        <w:t xml:space="preserve"> ]; then</w:t>
      </w:r>
    </w:p>
    <w:p w14:paraId="46DAA449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 xml:space="preserve"> service running on $</w:t>
      </w:r>
      <w:proofErr w:type="spellStart"/>
      <w:r w:rsidRPr="00A03A98">
        <w:t>nodehostname</w:t>
      </w:r>
      <w:proofErr w:type="spellEnd"/>
      <w:r w:rsidRPr="00A03A98">
        <w:t>" | mail -s "Memory Usage is high on Centos node" $mail</w:t>
      </w:r>
    </w:p>
    <w:p w14:paraId="4CDD5298" w14:textId="77777777" w:rsidR="008904CE" w:rsidRPr="00A03A98" w:rsidRDefault="008904CE" w:rsidP="00A03A98">
      <w:pPr>
        <w:pStyle w:val="Style1"/>
      </w:pPr>
      <w:r w:rsidRPr="00A03A98">
        <w:t xml:space="preserve"> 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== python ]; then</w:t>
      </w:r>
    </w:p>
    <w:p w14:paraId="61B67565" w14:textId="77777777" w:rsidR="008904CE" w:rsidRPr="00A03A98" w:rsidRDefault="008904CE" w:rsidP="00A03A98">
      <w:pPr>
        <w:pStyle w:val="Style1"/>
      </w:pPr>
      <w:r w:rsidRPr="00A03A98">
        <w:t xml:space="preserve">     java -jar /</w:t>
      </w:r>
      <w:proofErr w:type="spellStart"/>
      <w:r w:rsidRPr="00A03A98">
        <w:t>var</w:t>
      </w:r>
      <w:proofErr w:type="spellEnd"/>
      <w:r w:rsidRPr="00A03A98">
        <w:t>/lib/</w:t>
      </w:r>
      <w:proofErr w:type="spellStart"/>
      <w:r w:rsidRPr="00A03A98">
        <w:t>rundeck</w:t>
      </w:r>
      <w:proofErr w:type="spellEnd"/>
      <w:r w:rsidRPr="00A03A98">
        <w:t>/atlassian-cli-9.2.0/lib/acli-9.2.0.jar --server http://192.168.4.115:8080 --user "batch3zippyops" --password "</w:t>
      </w:r>
      <w:proofErr w:type="spellStart"/>
      <w:r w:rsidRPr="00A03A98">
        <w:t>zippyops</w:t>
      </w:r>
      <w:proofErr w:type="spellEnd"/>
      <w:r w:rsidRPr="00A03A98">
        <w:t xml:space="preserve">" --action  </w:t>
      </w:r>
      <w:proofErr w:type="spellStart"/>
      <w:r w:rsidRPr="00A03A98">
        <w:t>createIssue</w:t>
      </w:r>
      <w:proofErr w:type="spellEnd"/>
      <w:r w:rsidRPr="00A03A98">
        <w:t xml:space="preserve"> --</w:t>
      </w:r>
      <w:r w:rsidRPr="00A03A98">
        <w:lastRenderedPageBreak/>
        <w:t>project "MEM" --type "Task" --summary "task.$</w:t>
      </w:r>
      <w:proofErr w:type="spellStart"/>
      <w:r w:rsidRPr="00A03A98">
        <w:t>eventid</w:t>
      </w:r>
      <w:proofErr w:type="spellEnd"/>
      <w:r w:rsidRPr="00A03A98">
        <w:t xml:space="preserve">" --field </w:t>
      </w:r>
      <w:proofErr w:type="spellStart"/>
      <w:r w:rsidRPr="00A03A98">
        <w:t>Issue_info</w:t>
      </w:r>
      <w:proofErr w:type="spellEnd"/>
      <w:r w:rsidRPr="00A03A98">
        <w:t xml:space="preserve"> --values "Unwanted services $</w:t>
      </w:r>
      <w:proofErr w:type="spellStart"/>
      <w:r w:rsidRPr="00A03A98">
        <w:t>var</w:t>
      </w:r>
      <w:proofErr w:type="spellEnd"/>
      <w:r w:rsidRPr="00A03A98">
        <w:t xml:space="preserve"> running on $</w:t>
      </w:r>
      <w:proofErr w:type="spellStart"/>
      <w:r w:rsidRPr="00A03A98">
        <w:t>nodehostname</w:t>
      </w:r>
      <w:proofErr w:type="spellEnd"/>
      <w:r w:rsidRPr="00A03A98">
        <w:t>"</w:t>
      </w:r>
    </w:p>
    <w:p w14:paraId="2FC29E47" w14:textId="77777777" w:rsidR="008904CE" w:rsidRPr="00A03A98" w:rsidRDefault="008904CE" w:rsidP="00A03A98">
      <w:pPr>
        <w:pStyle w:val="Style1"/>
      </w:pPr>
      <w:r w:rsidRPr="00A03A98">
        <w:t xml:space="preserve">#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 xml:space="preserve"> service running on $</w:t>
      </w:r>
      <w:proofErr w:type="spellStart"/>
      <w:r w:rsidRPr="00A03A98">
        <w:t>nodehostname</w:t>
      </w:r>
      <w:proofErr w:type="spellEnd"/>
      <w:r w:rsidRPr="00A03A98">
        <w:t>" | mail -s "Memory Usage is high on Centos node" $mail</w:t>
      </w:r>
    </w:p>
    <w:p w14:paraId="583EC390" w14:textId="77777777" w:rsidR="008904CE" w:rsidRPr="00A03A98" w:rsidRDefault="008904CE" w:rsidP="00A03A98">
      <w:pPr>
        <w:pStyle w:val="Style1"/>
      </w:pPr>
      <w:r w:rsidRPr="00A03A98">
        <w:t xml:space="preserve"> 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!= False ]; then</w:t>
      </w:r>
    </w:p>
    <w:p w14:paraId="7AE146DF" w14:textId="77777777" w:rsidR="008904CE" w:rsidRPr="00A03A98" w:rsidRDefault="008904CE" w:rsidP="00A03A98">
      <w:pPr>
        <w:pStyle w:val="Style1"/>
      </w:pPr>
      <w:r w:rsidRPr="00A03A98">
        <w:t xml:space="preserve">     </w:t>
      </w:r>
      <w:proofErr w:type="gramStart"/>
      <w:r w:rsidRPr="00A03A98">
        <w:t>echo</w:t>
      </w:r>
      <w:proofErr w:type="gramEnd"/>
      <w:r w:rsidRPr="00A03A98">
        <w:t xml:space="preserve"> " this JIRA ticket creation condition"</w:t>
      </w:r>
    </w:p>
    <w:p w14:paraId="2F68D7DE" w14:textId="77777777" w:rsidR="008904CE" w:rsidRPr="00A03A98" w:rsidRDefault="008904CE" w:rsidP="00A03A98">
      <w:pPr>
        <w:pStyle w:val="Style1"/>
      </w:pPr>
      <w:r w:rsidRPr="00A03A98">
        <w:t xml:space="preserve">     java -jar /</w:t>
      </w:r>
      <w:proofErr w:type="spellStart"/>
      <w:r w:rsidRPr="00A03A98">
        <w:t>var</w:t>
      </w:r>
      <w:proofErr w:type="spellEnd"/>
      <w:r w:rsidRPr="00A03A98">
        <w:t>/lib/</w:t>
      </w:r>
      <w:proofErr w:type="spellStart"/>
      <w:r w:rsidRPr="00A03A98">
        <w:t>rundeck</w:t>
      </w:r>
      <w:proofErr w:type="spellEnd"/>
      <w:r w:rsidRPr="00A03A98">
        <w:t>/atlassian-cli-9.2.0/lib/acli-9.2.0.jar --server http://192.168.4.115:8080 --user "batch3zippyops" --password "</w:t>
      </w:r>
      <w:proofErr w:type="spellStart"/>
      <w:r w:rsidRPr="00A03A98">
        <w:t>zippyops</w:t>
      </w:r>
      <w:proofErr w:type="spellEnd"/>
      <w:r w:rsidRPr="00A03A98">
        <w:t xml:space="preserve">" --action </w:t>
      </w:r>
      <w:proofErr w:type="spellStart"/>
      <w:r w:rsidRPr="00A03A98">
        <w:t>createIssue</w:t>
      </w:r>
      <w:proofErr w:type="spellEnd"/>
      <w:r w:rsidRPr="00A03A98">
        <w:t xml:space="preserve"> --project "MEM" --type "Task" --summary "task.$</w:t>
      </w:r>
      <w:proofErr w:type="spellStart"/>
      <w:r w:rsidRPr="00A03A98">
        <w:t>eventid</w:t>
      </w:r>
      <w:proofErr w:type="spellEnd"/>
      <w:r w:rsidRPr="00A03A98">
        <w:t xml:space="preserve">" --field </w:t>
      </w:r>
      <w:proofErr w:type="spellStart"/>
      <w:r w:rsidRPr="00A03A98">
        <w:t>Issue_info</w:t>
      </w:r>
      <w:proofErr w:type="spellEnd"/>
      <w:r w:rsidRPr="00A03A98">
        <w:t xml:space="preserve"> --values "Unwanted services $</w:t>
      </w:r>
      <w:proofErr w:type="spellStart"/>
      <w:r w:rsidRPr="00A03A98">
        <w:t>var</w:t>
      </w:r>
      <w:proofErr w:type="spellEnd"/>
      <w:r w:rsidRPr="00A03A98">
        <w:t xml:space="preserve"> running on $</w:t>
      </w:r>
      <w:proofErr w:type="spellStart"/>
      <w:r w:rsidRPr="00A03A98">
        <w:t>nodehostname</w:t>
      </w:r>
      <w:proofErr w:type="spellEnd"/>
      <w:r w:rsidRPr="00A03A98">
        <w:t>"</w:t>
      </w:r>
    </w:p>
    <w:p w14:paraId="642E270E" w14:textId="77777777" w:rsidR="008904CE" w:rsidRPr="00A03A98" w:rsidRDefault="008904CE" w:rsidP="00A03A98">
      <w:pPr>
        <w:pStyle w:val="Style1"/>
      </w:pPr>
      <w:r w:rsidRPr="00A03A98">
        <w:t xml:space="preserve">   </w:t>
      </w:r>
      <w:proofErr w:type="gramStart"/>
      <w:r w:rsidRPr="00A03A98">
        <w:t>else</w:t>
      </w:r>
      <w:proofErr w:type="gramEnd"/>
    </w:p>
    <w:p w14:paraId="599D21E5" w14:textId="77777777" w:rsidR="008904CE" w:rsidRPr="00A03A98" w:rsidRDefault="008904CE" w:rsidP="00A03A98">
      <w:pPr>
        <w:pStyle w:val="Style1"/>
      </w:pPr>
      <w:r w:rsidRPr="00A03A98">
        <w:t xml:space="preserve">     </w:t>
      </w:r>
      <w:proofErr w:type="gramStart"/>
      <w:r w:rsidRPr="00A03A98">
        <w:t>echo</w:t>
      </w:r>
      <w:proofErr w:type="gramEnd"/>
      <w:r w:rsidRPr="00A03A98">
        <w:t xml:space="preserve"> "this is not $</w:t>
      </w:r>
      <w:proofErr w:type="spellStart"/>
      <w:r w:rsidRPr="00A03A98">
        <w:t>nodehostname</w:t>
      </w:r>
      <w:proofErr w:type="spellEnd"/>
      <w:r w:rsidRPr="00A03A98">
        <w:t>"</w:t>
      </w:r>
    </w:p>
    <w:p w14:paraId="7C2A37E9" w14:textId="77777777" w:rsidR="008904CE" w:rsidRPr="00A03A98" w:rsidRDefault="008904CE" w:rsidP="00A03A98">
      <w:pPr>
        <w:pStyle w:val="Style1"/>
      </w:pPr>
      <w:r w:rsidRPr="00A03A98">
        <w:t xml:space="preserve">     </w:t>
      </w:r>
      <w:proofErr w:type="gramStart"/>
      <w:r w:rsidRPr="00A03A98">
        <w:t>exit</w:t>
      </w:r>
      <w:proofErr w:type="gramEnd"/>
      <w:r w:rsidRPr="00A03A98">
        <w:t xml:space="preserve"> 0</w:t>
      </w:r>
    </w:p>
    <w:p w14:paraId="7AAFF128" w14:textId="77777777" w:rsidR="008904CE" w:rsidRPr="00A03A98" w:rsidRDefault="008904CE" w:rsidP="00A03A98">
      <w:pPr>
        <w:pStyle w:val="Style1"/>
      </w:pPr>
      <w:r w:rsidRPr="00A03A98">
        <w:t xml:space="preserve">   </w:t>
      </w:r>
      <w:proofErr w:type="gramStart"/>
      <w:r w:rsidRPr="00A03A98">
        <w:t>fi</w:t>
      </w:r>
      <w:proofErr w:type="gramEnd"/>
    </w:p>
    <w:p w14:paraId="4AC39420" w14:textId="77777777" w:rsidR="008904CE" w:rsidRPr="00A03A98" w:rsidRDefault="008904CE" w:rsidP="00A03A98">
      <w:pPr>
        <w:pStyle w:val="Style1"/>
      </w:pP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nodehostname</w:t>
      </w:r>
      <w:proofErr w:type="spellEnd"/>
      <w:r w:rsidRPr="00A03A98">
        <w:t xml:space="preserve"> == runubuntunode.zippyops.com ]; then</w:t>
      </w:r>
    </w:p>
    <w:p w14:paraId="4C166E8F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gramStart"/>
      <w:r w:rsidRPr="00A03A98">
        <w:t>if</w:t>
      </w:r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== </w:t>
      </w:r>
      <w:proofErr w:type="spellStart"/>
      <w:r w:rsidRPr="00A03A98">
        <w:t>ssh</w:t>
      </w:r>
      <w:proofErr w:type="spellEnd"/>
      <w:r w:rsidRPr="00A03A98">
        <w:t xml:space="preserve"> ]; then</w:t>
      </w:r>
    </w:p>
    <w:p w14:paraId="139C431C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 xml:space="preserve"> service running on $</w:t>
      </w:r>
      <w:proofErr w:type="spellStart"/>
      <w:r w:rsidRPr="00A03A98">
        <w:t>nodehostname</w:t>
      </w:r>
      <w:proofErr w:type="spellEnd"/>
      <w:r w:rsidRPr="00A03A98">
        <w:t>" | mail -s "Memory Usage is high on Ubuntu node" $mail</w:t>
      </w:r>
    </w:p>
    <w:p w14:paraId="6CC756DF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== java ]; then</w:t>
      </w:r>
    </w:p>
    <w:p w14:paraId="365C90B7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 xml:space="preserve"> service running on $</w:t>
      </w:r>
      <w:proofErr w:type="spellStart"/>
      <w:r w:rsidRPr="00A03A98">
        <w:t>nodehostname</w:t>
      </w:r>
      <w:proofErr w:type="spellEnd"/>
      <w:r w:rsidRPr="00A03A98">
        <w:t>" | mail -s "Memory Usage is high on Ubuntu node" $mail</w:t>
      </w:r>
    </w:p>
    <w:p w14:paraId="18287EF2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== python ]; then</w:t>
      </w:r>
    </w:p>
    <w:p w14:paraId="649AC1CF" w14:textId="77777777" w:rsidR="008904CE" w:rsidRPr="00A03A98" w:rsidRDefault="008904CE" w:rsidP="00A03A98">
      <w:pPr>
        <w:pStyle w:val="Style1"/>
      </w:pPr>
      <w:r w:rsidRPr="00A03A98">
        <w:t xml:space="preserve">    java -jar /</w:t>
      </w:r>
      <w:proofErr w:type="spellStart"/>
      <w:r w:rsidRPr="00A03A98">
        <w:t>var</w:t>
      </w:r>
      <w:proofErr w:type="spellEnd"/>
      <w:r w:rsidRPr="00A03A98">
        <w:t>/lib/</w:t>
      </w:r>
      <w:proofErr w:type="spellStart"/>
      <w:r w:rsidRPr="00A03A98">
        <w:t>rundeck</w:t>
      </w:r>
      <w:proofErr w:type="spellEnd"/>
      <w:r w:rsidRPr="00A03A98">
        <w:t>/atlassian-cli-9.2.0/lib/acli-9.2.0.jar --server http://192.168.4.115:8080 --user "batch3zippyops" --password "</w:t>
      </w:r>
      <w:proofErr w:type="spellStart"/>
      <w:r w:rsidRPr="00A03A98">
        <w:t>zippyops</w:t>
      </w:r>
      <w:proofErr w:type="spellEnd"/>
      <w:r w:rsidRPr="00A03A98">
        <w:t xml:space="preserve">" --action </w:t>
      </w:r>
      <w:proofErr w:type="spellStart"/>
      <w:r w:rsidRPr="00A03A98">
        <w:t>createIssue</w:t>
      </w:r>
      <w:proofErr w:type="spellEnd"/>
      <w:r w:rsidRPr="00A03A98">
        <w:t xml:space="preserve"> --project "MEM" --type "Task" --summary "task.$</w:t>
      </w:r>
      <w:proofErr w:type="spellStart"/>
      <w:r w:rsidRPr="00A03A98">
        <w:t>eventid</w:t>
      </w:r>
      <w:proofErr w:type="spellEnd"/>
      <w:r w:rsidRPr="00A03A98">
        <w:t xml:space="preserve">" --field </w:t>
      </w:r>
      <w:proofErr w:type="spellStart"/>
      <w:r w:rsidRPr="00A03A98">
        <w:t>Issue_info</w:t>
      </w:r>
      <w:proofErr w:type="spellEnd"/>
      <w:r w:rsidRPr="00A03A98">
        <w:t xml:space="preserve"> --values "Unwanted services $</w:t>
      </w:r>
      <w:proofErr w:type="spellStart"/>
      <w:r w:rsidRPr="00A03A98">
        <w:t>var</w:t>
      </w:r>
      <w:proofErr w:type="spellEnd"/>
      <w:r w:rsidRPr="00A03A98">
        <w:t xml:space="preserve"> running on $</w:t>
      </w:r>
      <w:proofErr w:type="spellStart"/>
      <w:r w:rsidRPr="00A03A98">
        <w:t>nodehostname</w:t>
      </w:r>
      <w:proofErr w:type="spellEnd"/>
      <w:r w:rsidRPr="00A03A98">
        <w:t>"</w:t>
      </w:r>
    </w:p>
    <w:p w14:paraId="200A0F5F" w14:textId="77777777" w:rsidR="008904CE" w:rsidRPr="00A03A98" w:rsidRDefault="008904CE" w:rsidP="00A03A98">
      <w:pPr>
        <w:pStyle w:val="Style1"/>
      </w:pPr>
      <w:r w:rsidRPr="00A03A98">
        <w:t xml:space="preserve">#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 xml:space="preserve"> service running on $</w:t>
      </w:r>
      <w:proofErr w:type="spellStart"/>
      <w:r w:rsidRPr="00A03A98">
        <w:t>nodehostname</w:t>
      </w:r>
      <w:proofErr w:type="spellEnd"/>
      <w:r w:rsidRPr="00A03A98">
        <w:t>" | mail -s "Memory Usage is high on Ubuntu node" $mail</w:t>
      </w:r>
    </w:p>
    <w:p w14:paraId="3CFC7BF0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!= False ]; then</w:t>
      </w:r>
    </w:p>
    <w:p w14:paraId="3D2B8A84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 this JIRA ticket creation condition"</w:t>
      </w:r>
    </w:p>
    <w:p w14:paraId="4A6DCC1C" w14:textId="77777777" w:rsidR="008904CE" w:rsidRPr="00A03A98" w:rsidRDefault="008904CE" w:rsidP="00A03A98">
      <w:pPr>
        <w:pStyle w:val="Style1"/>
      </w:pPr>
      <w:r w:rsidRPr="00A03A98">
        <w:t xml:space="preserve">    java -jar /</w:t>
      </w:r>
      <w:proofErr w:type="spellStart"/>
      <w:r w:rsidRPr="00A03A98">
        <w:t>var</w:t>
      </w:r>
      <w:proofErr w:type="spellEnd"/>
      <w:r w:rsidRPr="00A03A98">
        <w:t>/lib/</w:t>
      </w:r>
      <w:proofErr w:type="spellStart"/>
      <w:r w:rsidRPr="00A03A98">
        <w:t>rundeck</w:t>
      </w:r>
      <w:proofErr w:type="spellEnd"/>
      <w:r w:rsidRPr="00A03A98">
        <w:t>/atlassian-cli-9.2.0/lib/acli-9.2.0.jar --server http://192.168.4.115:8080 --user "batch3zippyops" --password "</w:t>
      </w:r>
      <w:proofErr w:type="spellStart"/>
      <w:r w:rsidRPr="00A03A98">
        <w:t>zippyops</w:t>
      </w:r>
      <w:proofErr w:type="spellEnd"/>
      <w:r w:rsidRPr="00A03A98">
        <w:t xml:space="preserve">" --action </w:t>
      </w:r>
      <w:proofErr w:type="spellStart"/>
      <w:r w:rsidRPr="00A03A98">
        <w:t>createIssue</w:t>
      </w:r>
      <w:proofErr w:type="spellEnd"/>
      <w:r w:rsidRPr="00A03A98">
        <w:t xml:space="preserve"> --project "MEM" --type "Task" --summary "task.$</w:t>
      </w:r>
      <w:proofErr w:type="spellStart"/>
      <w:r w:rsidRPr="00A03A98">
        <w:t>eventid</w:t>
      </w:r>
      <w:proofErr w:type="spellEnd"/>
      <w:r w:rsidRPr="00A03A98">
        <w:t xml:space="preserve">" --field </w:t>
      </w:r>
      <w:proofErr w:type="spellStart"/>
      <w:r w:rsidRPr="00A03A98">
        <w:t>Issue_info</w:t>
      </w:r>
      <w:proofErr w:type="spellEnd"/>
      <w:r w:rsidRPr="00A03A98">
        <w:t xml:space="preserve"> --values "Unwanted services $</w:t>
      </w:r>
      <w:proofErr w:type="spellStart"/>
      <w:r w:rsidRPr="00A03A98">
        <w:t>var</w:t>
      </w:r>
      <w:proofErr w:type="spellEnd"/>
      <w:r w:rsidRPr="00A03A98">
        <w:t xml:space="preserve"> running on $</w:t>
      </w:r>
      <w:proofErr w:type="spellStart"/>
      <w:r w:rsidRPr="00A03A98">
        <w:t>nodehostname</w:t>
      </w:r>
      <w:proofErr w:type="spellEnd"/>
      <w:r w:rsidRPr="00A03A98">
        <w:t>"</w:t>
      </w:r>
    </w:p>
    <w:p w14:paraId="713C260F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gramStart"/>
      <w:r w:rsidRPr="00A03A98">
        <w:t>else</w:t>
      </w:r>
      <w:proofErr w:type="gramEnd"/>
    </w:p>
    <w:p w14:paraId="2B8D1020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"this is not $</w:t>
      </w:r>
      <w:proofErr w:type="spellStart"/>
      <w:r w:rsidRPr="00A03A98">
        <w:t>nodehostname</w:t>
      </w:r>
      <w:proofErr w:type="spellEnd"/>
      <w:r w:rsidRPr="00A03A98">
        <w:t>"</w:t>
      </w:r>
    </w:p>
    <w:p w14:paraId="5DB06D12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exit</w:t>
      </w:r>
      <w:proofErr w:type="gramEnd"/>
      <w:r w:rsidRPr="00A03A98">
        <w:t xml:space="preserve"> 0</w:t>
      </w:r>
    </w:p>
    <w:p w14:paraId="54553663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gramStart"/>
      <w:r w:rsidRPr="00A03A98">
        <w:t>fi</w:t>
      </w:r>
      <w:proofErr w:type="gramEnd"/>
    </w:p>
    <w:p w14:paraId="64144E8D" w14:textId="77777777" w:rsidR="008904CE" w:rsidRPr="00A03A98" w:rsidRDefault="008904CE" w:rsidP="00A03A98">
      <w:pPr>
        <w:pStyle w:val="Style1"/>
      </w:pP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nodehostname</w:t>
      </w:r>
      <w:proofErr w:type="spellEnd"/>
      <w:r w:rsidRPr="00A03A98">
        <w:t xml:space="preserve"> == </w:t>
      </w:r>
      <w:proofErr w:type="spellStart"/>
      <w:r w:rsidRPr="00A03A98">
        <w:t>tamil</w:t>
      </w:r>
      <w:proofErr w:type="spellEnd"/>
      <w:r w:rsidRPr="00A03A98">
        <w:t>-win-rest ]; then</w:t>
      </w:r>
    </w:p>
    <w:p w14:paraId="7A166836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gramStart"/>
      <w:r w:rsidRPr="00A03A98">
        <w:t>if</w:t>
      </w:r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== System ]; then</w:t>
      </w:r>
    </w:p>
    <w:p w14:paraId="48A8DC86" w14:textId="77777777" w:rsidR="008904CE" w:rsidRPr="00A03A98" w:rsidRDefault="008904CE" w:rsidP="00A03A98">
      <w:pPr>
        <w:pStyle w:val="Style1"/>
      </w:pPr>
      <w:r w:rsidRPr="00A03A98">
        <w:lastRenderedPageBreak/>
        <w:t xml:space="preserve">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 xml:space="preserve"> service running on $</w:t>
      </w:r>
      <w:proofErr w:type="spellStart"/>
      <w:r w:rsidRPr="00A03A98">
        <w:t>nodehostname</w:t>
      </w:r>
      <w:proofErr w:type="spellEnd"/>
      <w:r w:rsidRPr="00A03A98">
        <w:t>" | mail -s ""Memory Usage is high on Windows node" $mail</w:t>
      </w:r>
    </w:p>
    <w:p w14:paraId="1120D2BB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== </w:t>
      </w:r>
      <w:proofErr w:type="spellStart"/>
      <w:r w:rsidRPr="00A03A98">
        <w:t>httpd</w:t>
      </w:r>
      <w:proofErr w:type="spellEnd"/>
      <w:r w:rsidRPr="00A03A98">
        <w:t xml:space="preserve"> ]; then</w:t>
      </w:r>
    </w:p>
    <w:p w14:paraId="3340FF70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 xml:space="preserve"> service running on $</w:t>
      </w:r>
      <w:proofErr w:type="spellStart"/>
      <w:r w:rsidRPr="00A03A98">
        <w:t>nodehostname</w:t>
      </w:r>
      <w:proofErr w:type="spellEnd"/>
      <w:r w:rsidRPr="00A03A98">
        <w:t>" | mail -s ""Memory Usage is high on Windows node" $mail</w:t>
      </w:r>
    </w:p>
    <w:p w14:paraId="5F944BAB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== python ]; then</w:t>
      </w:r>
    </w:p>
    <w:p w14:paraId="5727D31C" w14:textId="77777777" w:rsidR="008904CE" w:rsidRPr="00A03A98" w:rsidRDefault="008904CE" w:rsidP="00A03A98">
      <w:pPr>
        <w:pStyle w:val="Style1"/>
      </w:pPr>
      <w:r w:rsidRPr="00A03A98">
        <w:t xml:space="preserve">    java -jar /</w:t>
      </w:r>
      <w:proofErr w:type="spellStart"/>
      <w:r w:rsidRPr="00A03A98">
        <w:t>var</w:t>
      </w:r>
      <w:proofErr w:type="spellEnd"/>
      <w:r w:rsidRPr="00A03A98">
        <w:t>/lib/</w:t>
      </w:r>
      <w:proofErr w:type="spellStart"/>
      <w:r w:rsidRPr="00A03A98">
        <w:t>rundeck</w:t>
      </w:r>
      <w:proofErr w:type="spellEnd"/>
      <w:r w:rsidRPr="00A03A98">
        <w:t>/atlassian-cli-9.2.0/lib/acli-9.2.0.jar --server http://192.168.4.115:8080 --user "batch3zippyops" --password "</w:t>
      </w:r>
      <w:proofErr w:type="spellStart"/>
      <w:r w:rsidRPr="00A03A98">
        <w:t>zippyops</w:t>
      </w:r>
      <w:proofErr w:type="spellEnd"/>
      <w:r w:rsidRPr="00A03A98">
        <w:t xml:space="preserve">" --action </w:t>
      </w:r>
      <w:proofErr w:type="spellStart"/>
      <w:r w:rsidRPr="00A03A98">
        <w:t>createIssue</w:t>
      </w:r>
      <w:proofErr w:type="spellEnd"/>
      <w:r w:rsidRPr="00A03A98">
        <w:t xml:space="preserve"> --project "MEM" --type "Task" --summary "task.$</w:t>
      </w:r>
      <w:proofErr w:type="spellStart"/>
      <w:r w:rsidRPr="00A03A98">
        <w:t>eventid</w:t>
      </w:r>
      <w:proofErr w:type="spellEnd"/>
      <w:r w:rsidRPr="00A03A98">
        <w:t xml:space="preserve">" --field </w:t>
      </w:r>
      <w:proofErr w:type="spellStart"/>
      <w:r w:rsidRPr="00A03A98">
        <w:t>Issue_info</w:t>
      </w:r>
      <w:proofErr w:type="spellEnd"/>
      <w:r w:rsidRPr="00A03A98">
        <w:t xml:space="preserve"> --values "Unwanted services $</w:t>
      </w:r>
      <w:proofErr w:type="spellStart"/>
      <w:r w:rsidRPr="00A03A98">
        <w:t>var</w:t>
      </w:r>
      <w:proofErr w:type="spellEnd"/>
      <w:r w:rsidRPr="00A03A98">
        <w:t xml:space="preserve"> running on $</w:t>
      </w:r>
      <w:proofErr w:type="spellStart"/>
      <w:r w:rsidRPr="00A03A98">
        <w:t>nodehostname</w:t>
      </w:r>
      <w:proofErr w:type="spellEnd"/>
      <w:r w:rsidRPr="00A03A98">
        <w:t>"</w:t>
      </w:r>
    </w:p>
    <w:p w14:paraId="2DDAB9E8" w14:textId="77777777" w:rsidR="008904CE" w:rsidRPr="00A03A98" w:rsidRDefault="008904CE" w:rsidP="00A03A98">
      <w:pPr>
        <w:pStyle w:val="Style1"/>
      </w:pPr>
      <w:r w:rsidRPr="00A03A98">
        <w:t xml:space="preserve">   # </w:t>
      </w:r>
      <w:proofErr w:type="gramStart"/>
      <w:r w:rsidRPr="00A03A98">
        <w:t>echo</w:t>
      </w:r>
      <w:proofErr w:type="gramEnd"/>
      <w:r w:rsidRPr="00A03A98">
        <w:t xml:space="preserve"> "$</w:t>
      </w:r>
      <w:proofErr w:type="spellStart"/>
      <w:r w:rsidRPr="00A03A98">
        <w:t>var</w:t>
      </w:r>
      <w:proofErr w:type="spellEnd"/>
      <w:r w:rsidRPr="00A03A98">
        <w:t xml:space="preserve"> service running on $</w:t>
      </w:r>
      <w:proofErr w:type="spellStart"/>
      <w:r w:rsidRPr="00A03A98">
        <w:t>nodehostname</w:t>
      </w:r>
      <w:proofErr w:type="spellEnd"/>
      <w:r w:rsidRPr="00A03A98">
        <w:t>" | mail -s ""Memory Usage is high on Windows node" $mail</w:t>
      </w:r>
    </w:p>
    <w:p w14:paraId="3B1ABFDD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spellStart"/>
      <w:proofErr w:type="gramStart"/>
      <w:r w:rsidRPr="00A03A98">
        <w:t>elif</w:t>
      </w:r>
      <w:proofErr w:type="spellEnd"/>
      <w:proofErr w:type="gramEnd"/>
      <w:r w:rsidRPr="00A03A98">
        <w:t xml:space="preserve"> [ $</w:t>
      </w:r>
      <w:proofErr w:type="spellStart"/>
      <w:r w:rsidRPr="00A03A98">
        <w:t>var</w:t>
      </w:r>
      <w:proofErr w:type="spellEnd"/>
      <w:r w:rsidRPr="00A03A98">
        <w:t xml:space="preserve"> != False ]; then</w:t>
      </w:r>
    </w:p>
    <w:p w14:paraId="0C3F5F2C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 this JIRA ticket creation condition"</w:t>
      </w:r>
    </w:p>
    <w:p w14:paraId="7632E54F" w14:textId="77777777" w:rsidR="008904CE" w:rsidRPr="00A03A98" w:rsidRDefault="008904CE" w:rsidP="00A03A98">
      <w:pPr>
        <w:pStyle w:val="Style1"/>
      </w:pPr>
      <w:r w:rsidRPr="00A03A98">
        <w:t xml:space="preserve">    java -jar /</w:t>
      </w:r>
      <w:proofErr w:type="spellStart"/>
      <w:r w:rsidRPr="00A03A98">
        <w:t>var</w:t>
      </w:r>
      <w:proofErr w:type="spellEnd"/>
      <w:r w:rsidRPr="00A03A98">
        <w:t>/lib/</w:t>
      </w:r>
      <w:proofErr w:type="spellStart"/>
      <w:r w:rsidRPr="00A03A98">
        <w:t>rundeck</w:t>
      </w:r>
      <w:proofErr w:type="spellEnd"/>
      <w:r w:rsidRPr="00A03A98">
        <w:t>/atlassian-cli-9.2.0/lib/acli-9.2.0.jar --server http://192.168.4.115:8080 --user "batch3zippyops" --password "</w:t>
      </w:r>
      <w:proofErr w:type="spellStart"/>
      <w:r w:rsidRPr="00A03A98">
        <w:t>zippyops</w:t>
      </w:r>
      <w:proofErr w:type="spellEnd"/>
      <w:r w:rsidRPr="00A03A98">
        <w:t xml:space="preserve">" --action </w:t>
      </w:r>
      <w:proofErr w:type="spellStart"/>
      <w:r w:rsidRPr="00A03A98">
        <w:t>createIssue</w:t>
      </w:r>
      <w:proofErr w:type="spellEnd"/>
      <w:r w:rsidRPr="00A03A98">
        <w:t xml:space="preserve"> --project "MEM" --type "Task" --summary "task.$</w:t>
      </w:r>
      <w:proofErr w:type="spellStart"/>
      <w:r w:rsidRPr="00A03A98">
        <w:t>eventid</w:t>
      </w:r>
      <w:proofErr w:type="spellEnd"/>
      <w:r w:rsidRPr="00A03A98">
        <w:t xml:space="preserve">" --field </w:t>
      </w:r>
      <w:proofErr w:type="spellStart"/>
      <w:r w:rsidRPr="00A03A98">
        <w:t>Issue_info</w:t>
      </w:r>
      <w:proofErr w:type="spellEnd"/>
      <w:r w:rsidRPr="00A03A98">
        <w:t xml:space="preserve"> --values "Unwanted services $</w:t>
      </w:r>
      <w:proofErr w:type="spellStart"/>
      <w:r w:rsidRPr="00A03A98">
        <w:t>var</w:t>
      </w:r>
      <w:proofErr w:type="spellEnd"/>
      <w:r w:rsidRPr="00A03A98">
        <w:t xml:space="preserve"> running on $</w:t>
      </w:r>
      <w:proofErr w:type="spellStart"/>
      <w:r w:rsidRPr="00A03A98">
        <w:t>nodehostname</w:t>
      </w:r>
      <w:proofErr w:type="spellEnd"/>
      <w:r w:rsidRPr="00A03A98">
        <w:t>"</w:t>
      </w:r>
    </w:p>
    <w:p w14:paraId="19940F19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gramStart"/>
      <w:r w:rsidRPr="00A03A98">
        <w:t>else</w:t>
      </w:r>
      <w:proofErr w:type="gramEnd"/>
    </w:p>
    <w:p w14:paraId="6013EE3F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echo</w:t>
      </w:r>
      <w:proofErr w:type="gramEnd"/>
      <w:r w:rsidRPr="00A03A98">
        <w:t xml:space="preserve"> "this is not $</w:t>
      </w:r>
      <w:proofErr w:type="spellStart"/>
      <w:r w:rsidRPr="00A03A98">
        <w:t>nodehostname</w:t>
      </w:r>
      <w:proofErr w:type="spellEnd"/>
      <w:r w:rsidRPr="00A03A98">
        <w:t>"</w:t>
      </w:r>
    </w:p>
    <w:p w14:paraId="77A7E19E" w14:textId="77777777" w:rsidR="008904CE" w:rsidRPr="00A03A98" w:rsidRDefault="008904CE" w:rsidP="00A03A98">
      <w:pPr>
        <w:pStyle w:val="Style1"/>
      </w:pPr>
      <w:r w:rsidRPr="00A03A98">
        <w:t xml:space="preserve">    </w:t>
      </w:r>
      <w:proofErr w:type="gramStart"/>
      <w:r w:rsidRPr="00A03A98">
        <w:t>exit</w:t>
      </w:r>
      <w:proofErr w:type="gramEnd"/>
      <w:r w:rsidRPr="00A03A98">
        <w:t xml:space="preserve"> 0</w:t>
      </w:r>
    </w:p>
    <w:p w14:paraId="7E875877" w14:textId="77777777" w:rsidR="008904CE" w:rsidRPr="00A03A98" w:rsidRDefault="008904CE" w:rsidP="00A03A98">
      <w:pPr>
        <w:pStyle w:val="Style1"/>
      </w:pPr>
      <w:r w:rsidRPr="00A03A98">
        <w:t xml:space="preserve">  </w:t>
      </w:r>
      <w:proofErr w:type="gramStart"/>
      <w:r w:rsidRPr="00A03A98">
        <w:t>fi</w:t>
      </w:r>
      <w:proofErr w:type="gramEnd"/>
    </w:p>
    <w:p w14:paraId="4C2B5066" w14:textId="2959C6FE" w:rsidR="008904CE" w:rsidRPr="00A03A98" w:rsidRDefault="008904CE" w:rsidP="00A03A98">
      <w:pPr>
        <w:pStyle w:val="Style1"/>
      </w:pPr>
      <w:proofErr w:type="gramStart"/>
      <w:r w:rsidRPr="00A03A98">
        <w:t>fi</w:t>
      </w:r>
      <w:proofErr w:type="gramEnd"/>
    </w:p>
    <w:p w14:paraId="52E294B0" w14:textId="422DFD2B" w:rsidR="009135C3" w:rsidRPr="009135C3" w:rsidRDefault="009135C3" w:rsidP="009135C3">
      <w:pPr>
        <w:tabs>
          <w:tab w:val="left" w:pos="990"/>
        </w:tabs>
        <w:rPr>
          <w:rFonts w:ascii="Calibri" w:hAnsi="Calibri" w:cs="Calibri"/>
          <w:lang w:val="en-US"/>
        </w:rPr>
      </w:pPr>
    </w:p>
    <w:sectPr w:rsidR="009135C3" w:rsidRPr="009135C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170" w:bottom="27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E82457" w14:textId="77777777" w:rsidR="00166E05" w:rsidRDefault="00166E05">
      <w:pPr>
        <w:spacing w:after="0"/>
      </w:pPr>
      <w:r>
        <w:separator/>
      </w:r>
    </w:p>
  </w:endnote>
  <w:endnote w:type="continuationSeparator" w:id="0">
    <w:p w14:paraId="6DC25C98" w14:textId="77777777" w:rsidR="00166E05" w:rsidRDefault="00166E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BF80EC" w14:textId="77777777" w:rsidR="002B3D98" w:rsidRDefault="002B3D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964741"/>
      <w:placeholder>
        <w:docPart w:val="DefaultPlaceholder_1081868574"/>
      </w:placeholder>
    </w:sdtPr>
    <w:sdtEndPr/>
    <w:sdtContent>
      <w:p w14:paraId="60536745" w14:textId="77777777" w:rsidR="00A84809" w:rsidRDefault="00A84809">
        <w:pPr>
          <w:pStyle w:val="Foo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15B95DB" wp14:editId="0190B46D">
                  <wp:simplePos x="0" y="0"/>
                  <wp:positionH relativeFrom="column">
                    <wp:posOffset>4162425</wp:posOffset>
                  </wp:positionH>
                  <wp:positionV relativeFrom="paragraph">
                    <wp:posOffset>-3175</wp:posOffset>
                  </wp:positionV>
                  <wp:extent cx="2226310" cy="354965"/>
                  <wp:effectExtent l="9525" t="6350" r="12065" b="10160"/>
                  <wp:wrapNone/>
                  <wp:docPr id="1" name="Text Box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 bwMode="auto">
                          <a:xfrm>
                            <a:off x="0" y="0"/>
                            <a:ext cx="2226310" cy="35496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solidFill>
                              <a:srgbClr val="FFFFFF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14:paraId="1E5EB436" w14:textId="77777777" w:rsidR="00A84809" w:rsidRDefault="00A84809">
                              <w:pPr>
                                <w:spacing w:line="192" w:lineRule="auto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www.zippyops.com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115B95DB"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6" type="#_x0000_t202" style="position:absolute;left:0;text-align:left;margin-left:327.75pt;margin-top:-.25pt;width:175.3pt;height:2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" fillcolor="#0070c0" strokecolor="white" strokeweight=".5pt">
                  <v:textbox>
                    <w:txbxContent>
                      <w:p w14:paraId="1E5EB436" w14:textId="77777777" w:rsidR="00A84809" w:rsidRDefault="00A84809">
                        <w:pPr>
                          <w:spacing w:line="192" w:lineRule="auto"/>
                          <w:jc w:val="center"/>
                          <w:rPr>
                            <w:color w:val="FFFFFF" w:themeColor="background1"/>
                            <w:sz w:val="40"/>
                            <w:szCs w:val="40"/>
                          </w:rPr>
                        </w:pPr>
                        <w:r>
                          <w:rPr>
                            <w:color w:val="FFFFFF" w:themeColor="background1"/>
                            <w:sz w:val="40"/>
                            <w:szCs w:val="40"/>
                          </w:rPr>
                          <w:t>www.zippyops.com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2FCD">
          <w:rPr>
            <w:noProof/>
          </w:rPr>
          <w:t>12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4E2662" w14:textId="77777777" w:rsidR="002B3D98" w:rsidRDefault="002B3D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C07483" w14:textId="77777777" w:rsidR="00166E05" w:rsidRDefault="00166E05">
      <w:pPr>
        <w:spacing w:after="0"/>
      </w:pPr>
      <w:r>
        <w:separator/>
      </w:r>
    </w:p>
  </w:footnote>
  <w:footnote w:type="continuationSeparator" w:id="0">
    <w:p w14:paraId="7534C848" w14:textId="77777777" w:rsidR="00166E05" w:rsidRDefault="00166E0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3FF81C" w14:textId="77777777" w:rsidR="00A84809" w:rsidRDefault="00166E05">
    <w:pPr>
      <w:pStyle w:val="Header"/>
    </w:pPr>
    <w:r>
      <w:rPr>
        <w:lang w:eastAsia="en-US"/>
      </w:rPr>
      <w:pict w14:anchorId="3CA75A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217719" o:spid="_x0000_s2050" type="#_x0000_t75" style="position:absolute;margin-left:0;margin-top:0;width:481.4pt;height:620pt;z-index:-251653120;mso-position-horizontal:center;mso-position-horizontal-relative:margin;mso-position-vertical:center;mso-position-vertical-relative:margin" o:allowincell="f">
          <v:imagedata r:id="rId1" o:title="Rectangle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35AECD" w14:textId="7DD0E53D" w:rsidR="00A84809" w:rsidRDefault="00166E05">
    <w:pPr>
      <w:pStyle w:val="Header"/>
      <w:pBdr>
        <w:bottom w:val="double" w:sz="6" w:space="1" w:color="auto"/>
      </w:pBdr>
      <w:rPr>
        <w:sz w:val="20"/>
        <w:szCs w:val="20"/>
      </w:rPr>
    </w:pPr>
    <w:r>
      <w:rPr>
        <w:b/>
        <w:color w:val="C00000"/>
        <w:sz w:val="40"/>
        <w:szCs w:val="40"/>
        <w:lang w:eastAsia="en-US"/>
      </w:rPr>
      <w:pict w14:anchorId="7B47EC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217720" o:spid="_x0000_s2051" type="#_x0000_t75" style="position:absolute;margin-left:0;margin-top:0;width:481.4pt;height:620pt;z-index:-251652096;mso-position-horizontal:center;mso-position-horizontal-relative:margin;mso-position-vertical:center;mso-position-vertical-relative:margin" o:allowincell="f">
          <v:imagedata r:id="rId1" o:title="Rectanglelogo" gain="15729f" blacklevel="29491f"/>
          <w10:wrap anchorx="margin" anchory="margin"/>
        </v:shape>
      </w:pict>
    </w:r>
    <w:r w:rsidR="00A84809">
      <w:rPr>
        <w:b/>
        <w:color w:val="C00000"/>
        <w:sz w:val="40"/>
        <w:szCs w:val="40"/>
      </w:rPr>
      <w:t>ZippyOPS</w:t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819F93" w14:textId="77777777" w:rsidR="00A84809" w:rsidRDefault="00A8480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2766601D" wp14:editId="1D81F9F3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530" cy="7397750"/>
          <wp:effectExtent l="19050" t="0" r="13970" b="3023235"/>
          <wp:wrapNone/>
          <wp:docPr id="11" name="Picture 11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Butterfly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>
                    <a:fillRect/>
                  </a:stretch>
                </pic:blipFill>
                <pic:spPr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23BECCF"/>
    <w:multiLevelType w:val="singleLevel"/>
    <w:tmpl w:val="F23BECC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2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3">
    <w:nsid w:val="02A10D0E"/>
    <w:multiLevelType w:val="multilevel"/>
    <w:tmpl w:val="02A10D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3C5EBB"/>
    <w:multiLevelType w:val="multilevel"/>
    <w:tmpl w:val="063C5EB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077A8C"/>
    <w:multiLevelType w:val="multilevel"/>
    <w:tmpl w:val="09077A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4122D1"/>
    <w:multiLevelType w:val="multilevel"/>
    <w:tmpl w:val="0A4122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339FD"/>
    <w:multiLevelType w:val="multilevel"/>
    <w:tmpl w:val="103339F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D77DD"/>
    <w:multiLevelType w:val="multilevel"/>
    <w:tmpl w:val="10AD77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B64925"/>
    <w:multiLevelType w:val="multilevel"/>
    <w:tmpl w:val="14B6492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EC63B2"/>
    <w:multiLevelType w:val="multilevel"/>
    <w:tmpl w:val="1BEC63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A2F9B"/>
    <w:multiLevelType w:val="multilevel"/>
    <w:tmpl w:val="1C2A2F9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8F5F97"/>
    <w:multiLevelType w:val="multilevel"/>
    <w:tmpl w:val="1F8F5F9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ED7435"/>
    <w:multiLevelType w:val="multilevel"/>
    <w:tmpl w:val="1FED743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597E51"/>
    <w:multiLevelType w:val="multilevel"/>
    <w:tmpl w:val="21597E5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D4094F"/>
    <w:multiLevelType w:val="multilevel"/>
    <w:tmpl w:val="24D4094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705C94"/>
    <w:multiLevelType w:val="multilevel"/>
    <w:tmpl w:val="26705C94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>
    <w:nsid w:val="29EF6FB5"/>
    <w:multiLevelType w:val="multilevel"/>
    <w:tmpl w:val="29EF6FB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CC941A"/>
    <w:multiLevelType w:val="singleLevel"/>
    <w:tmpl w:val="2DCC941A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6"/>
      </w:rPr>
    </w:lvl>
  </w:abstractNum>
  <w:abstractNum w:abstractNumId="19">
    <w:nsid w:val="328D773E"/>
    <w:multiLevelType w:val="multilevel"/>
    <w:tmpl w:val="328D77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085BE1"/>
    <w:multiLevelType w:val="multilevel"/>
    <w:tmpl w:val="34085B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2790EC"/>
    <w:multiLevelType w:val="singleLevel"/>
    <w:tmpl w:val="372790EC"/>
    <w:lvl w:ilvl="0">
      <w:start w:val="1"/>
      <w:numFmt w:val="decimal"/>
      <w:suff w:val="space"/>
      <w:lvlText w:val="%1."/>
      <w:lvlJc w:val="left"/>
      <w:pPr>
        <w:ind w:left="937" w:firstLine="0"/>
      </w:pPr>
    </w:lvl>
  </w:abstractNum>
  <w:abstractNum w:abstractNumId="22">
    <w:nsid w:val="39B47583"/>
    <w:multiLevelType w:val="multilevel"/>
    <w:tmpl w:val="39B4758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4F18DE"/>
    <w:multiLevelType w:val="multilevel"/>
    <w:tmpl w:val="3B4F18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7A6C71"/>
    <w:multiLevelType w:val="multilevel"/>
    <w:tmpl w:val="3B7A6C7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D35464"/>
    <w:multiLevelType w:val="multilevel"/>
    <w:tmpl w:val="4AD3546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26">
    <w:nsid w:val="55294FAA"/>
    <w:multiLevelType w:val="multilevel"/>
    <w:tmpl w:val="C0202A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58F62A3D"/>
    <w:multiLevelType w:val="multilevel"/>
    <w:tmpl w:val="58F62A3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2D211B"/>
    <w:multiLevelType w:val="multilevel"/>
    <w:tmpl w:val="5B2D211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ED6292"/>
    <w:multiLevelType w:val="singleLevel"/>
    <w:tmpl w:val="68ED6292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6"/>
      </w:rPr>
    </w:lvl>
  </w:abstractNum>
  <w:abstractNum w:abstractNumId="30">
    <w:nsid w:val="69BE66A9"/>
    <w:multiLevelType w:val="multilevel"/>
    <w:tmpl w:val="69BE66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AE769F5"/>
    <w:multiLevelType w:val="multilevel"/>
    <w:tmpl w:val="6AE769F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61610C"/>
    <w:multiLevelType w:val="singleLevel"/>
    <w:tmpl w:val="7261610C"/>
    <w:lvl w:ilvl="0">
      <w:start w:val="1"/>
      <w:numFmt w:val="decimal"/>
      <w:suff w:val="space"/>
      <w:lvlText w:val="%1."/>
      <w:lvlJc w:val="left"/>
    </w:lvl>
  </w:abstractNum>
  <w:abstractNum w:abstractNumId="33">
    <w:nsid w:val="73235369"/>
    <w:multiLevelType w:val="multilevel"/>
    <w:tmpl w:val="732353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4">
    <w:nsid w:val="74011788"/>
    <w:multiLevelType w:val="multilevel"/>
    <w:tmpl w:val="740117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9D5052"/>
    <w:multiLevelType w:val="multilevel"/>
    <w:tmpl w:val="759D50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22"/>
  </w:num>
  <w:num w:numId="5">
    <w:abstractNumId w:val="19"/>
  </w:num>
  <w:num w:numId="6">
    <w:abstractNumId w:val="11"/>
  </w:num>
  <w:num w:numId="7">
    <w:abstractNumId w:val="35"/>
  </w:num>
  <w:num w:numId="8">
    <w:abstractNumId w:val="12"/>
  </w:num>
  <w:num w:numId="9">
    <w:abstractNumId w:val="25"/>
  </w:num>
  <w:num w:numId="10">
    <w:abstractNumId w:val="17"/>
  </w:num>
  <w:num w:numId="11">
    <w:abstractNumId w:val="32"/>
  </w:num>
  <w:num w:numId="12">
    <w:abstractNumId w:val="16"/>
  </w:num>
  <w:num w:numId="13">
    <w:abstractNumId w:val="21"/>
  </w:num>
  <w:num w:numId="14">
    <w:abstractNumId w:val="18"/>
  </w:num>
  <w:num w:numId="15">
    <w:abstractNumId w:val="0"/>
  </w:num>
  <w:num w:numId="16">
    <w:abstractNumId w:val="28"/>
  </w:num>
  <w:num w:numId="17">
    <w:abstractNumId w:val="24"/>
  </w:num>
  <w:num w:numId="18">
    <w:abstractNumId w:val="9"/>
  </w:num>
  <w:num w:numId="19">
    <w:abstractNumId w:val="34"/>
  </w:num>
  <w:num w:numId="20">
    <w:abstractNumId w:val="5"/>
  </w:num>
  <w:num w:numId="21">
    <w:abstractNumId w:val="13"/>
  </w:num>
  <w:num w:numId="22">
    <w:abstractNumId w:val="31"/>
  </w:num>
  <w:num w:numId="23">
    <w:abstractNumId w:val="33"/>
  </w:num>
  <w:num w:numId="24">
    <w:abstractNumId w:val="7"/>
  </w:num>
  <w:num w:numId="25">
    <w:abstractNumId w:val="15"/>
  </w:num>
  <w:num w:numId="26">
    <w:abstractNumId w:val="30"/>
  </w:num>
  <w:num w:numId="27">
    <w:abstractNumId w:val="20"/>
  </w:num>
  <w:num w:numId="28">
    <w:abstractNumId w:val="29"/>
  </w:num>
  <w:num w:numId="29">
    <w:abstractNumId w:val="14"/>
  </w:num>
  <w:num w:numId="30">
    <w:abstractNumId w:val="4"/>
  </w:num>
  <w:num w:numId="31">
    <w:abstractNumId w:val="10"/>
  </w:num>
  <w:num w:numId="32">
    <w:abstractNumId w:val="27"/>
  </w:num>
  <w:num w:numId="33">
    <w:abstractNumId w:val="23"/>
  </w:num>
  <w:num w:numId="34">
    <w:abstractNumId w:val="6"/>
  </w:num>
  <w:num w:numId="35">
    <w:abstractNumId w:val="8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20"/>
  <w:noPunctuationKerning/>
  <w:characterSpacingControl w:val="doNotCompress"/>
  <w:hdrShapeDefaults>
    <o:shapedefaults v:ext="edit" spidmax="2052" style="mso-position-horizontal:center;mso-position-horizontal-relative:margin;mso-position-vertical:center;mso-position-vertical-relative:margin" o:allowincell="f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FEE"/>
    <w:rsid w:val="000020F5"/>
    <w:rsid w:val="000061DF"/>
    <w:rsid w:val="00010993"/>
    <w:rsid w:val="00016548"/>
    <w:rsid w:val="00016917"/>
    <w:rsid w:val="00020E6B"/>
    <w:rsid w:val="0002278B"/>
    <w:rsid w:val="000228C0"/>
    <w:rsid w:val="00023BEB"/>
    <w:rsid w:val="000243EA"/>
    <w:rsid w:val="00025AEF"/>
    <w:rsid w:val="00030169"/>
    <w:rsid w:val="0003295B"/>
    <w:rsid w:val="00034439"/>
    <w:rsid w:val="00035D39"/>
    <w:rsid w:val="000367A5"/>
    <w:rsid w:val="000375BA"/>
    <w:rsid w:val="000416D5"/>
    <w:rsid w:val="00043F17"/>
    <w:rsid w:val="00054989"/>
    <w:rsid w:val="000568E8"/>
    <w:rsid w:val="00060E5B"/>
    <w:rsid w:val="000617B9"/>
    <w:rsid w:val="0006265F"/>
    <w:rsid w:val="000628FC"/>
    <w:rsid w:val="000670B5"/>
    <w:rsid w:val="00067543"/>
    <w:rsid w:val="000703FC"/>
    <w:rsid w:val="000713A3"/>
    <w:rsid w:val="0008193C"/>
    <w:rsid w:val="0008236A"/>
    <w:rsid w:val="00083C71"/>
    <w:rsid w:val="0008489F"/>
    <w:rsid w:val="00084EBD"/>
    <w:rsid w:val="00085ACA"/>
    <w:rsid w:val="00086D5B"/>
    <w:rsid w:val="000944D0"/>
    <w:rsid w:val="00095114"/>
    <w:rsid w:val="000A261F"/>
    <w:rsid w:val="000A5C77"/>
    <w:rsid w:val="000A7609"/>
    <w:rsid w:val="000B035A"/>
    <w:rsid w:val="000B10C1"/>
    <w:rsid w:val="000B1434"/>
    <w:rsid w:val="000B25A4"/>
    <w:rsid w:val="000C2413"/>
    <w:rsid w:val="000C2843"/>
    <w:rsid w:val="000C3A7E"/>
    <w:rsid w:val="000C443D"/>
    <w:rsid w:val="000C6DDE"/>
    <w:rsid w:val="000D1BC3"/>
    <w:rsid w:val="000D7B08"/>
    <w:rsid w:val="000E184D"/>
    <w:rsid w:val="000E4E42"/>
    <w:rsid w:val="000E4FEB"/>
    <w:rsid w:val="000E5140"/>
    <w:rsid w:val="000E745D"/>
    <w:rsid w:val="000F0D75"/>
    <w:rsid w:val="000F2E99"/>
    <w:rsid w:val="000F3447"/>
    <w:rsid w:val="000F5FD2"/>
    <w:rsid w:val="000F712B"/>
    <w:rsid w:val="00102D64"/>
    <w:rsid w:val="001124FF"/>
    <w:rsid w:val="0011414C"/>
    <w:rsid w:val="001149C2"/>
    <w:rsid w:val="00121551"/>
    <w:rsid w:val="00122300"/>
    <w:rsid w:val="0012343E"/>
    <w:rsid w:val="00125DBF"/>
    <w:rsid w:val="00127080"/>
    <w:rsid w:val="001276CB"/>
    <w:rsid w:val="001318D8"/>
    <w:rsid w:val="0013261A"/>
    <w:rsid w:val="00142029"/>
    <w:rsid w:val="00144FAA"/>
    <w:rsid w:val="0015338B"/>
    <w:rsid w:val="00157E52"/>
    <w:rsid w:val="00162021"/>
    <w:rsid w:val="00162F44"/>
    <w:rsid w:val="00164D64"/>
    <w:rsid w:val="001668E8"/>
    <w:rsid w:val="00166E05"/>
    <w:rsid w:val="0016746F"/>
    <w:rsid w:val="0017227A"/>
    <w:rsid w:val="0017647D"/>
    <w:rsid w:val="00180131"/>
    <w:rsid w:val="0018084E"/>
    <w:rsid w:val="00180BED"/>
    <w:rsid w:val="00181578"/>
    <w:rsid w:val="00181603"/>
    <w:rsid w:val="001818EC"/>
    <w:rsid w:val="001834D9"/>
    <w:rsid w:val="00186C00"/>
    <w:rsid w:val="00187ACC"/>
    <w:rsid w:val="00190922"/>
    <w:rsid w:val="00192BA9"/>
    <w:rsid w:val="001951D1"/>
    <w:rsid w:val="001961CF"/>
    <w:rsid w:val="001965B4"/>
    <w:rsid w:val="00196D30"/>
    <w:rsid w:val="001A0CB4"/>
    <w:rsid w:val="001A2922"/>
    <w:rsid w:val="001B28E5"/>
    <w:rsid w:val="001B3287"/>
    <w:rsid w:val="001B4E68"/>
    <w:rsid w:val="001B50F1"/>
    <w:rsid w:val="001C2342"/>
    <w:rsid w:val="001C30B8"/>
    <w:rsid w:val="001C34D6"/>
    <w:rsid w:val="001C3DFF"/>
    <w:rsid w:val="001C4DA8"/>
    <w:rsid w:val="001C6488"/>
    <w:rsid w:val="001C65F8"/>
    <w:rsid w:val="001E390F"/>
    <w:rsid w:val="001E6318"/>
    <w:rsid w:val="001E6447"/>
    <w:rsid w:val="001F3052"/>
    <w:rsid w:val="001F4889"/>
    <w:rsid w:val="001F6F30"/>
    <w:rsid w:val="001F7B3C"/>
    <w:rsid w:val="001F7EEC"/>
    <w:rsid w:val="00201C1D"/>
    <w:rsid w:val="00201D5B"/>
    <w:rsid w:val="00202497"/>
    <w:rsid w:val="00204149"/>
    <w:rsid w:val="0020533B"/>
    <w:rsid w:val="00205E22"/>
    <w:rsid w:val="00207086"/>
    <w:rsid w:val="0020740C"/>
    <w:rsid w:val="002128ED"/>
    <w:rsid w:val="00213EEF"/>
    <w:rsid w:val="00215DDB"/>
    <w:rsid w:val="00215F90"/>
    <w:rsid w:val="00224110"/>
    <w:rsid w:val="00227486"/>
    <w:rsid w:val="002276D9"/>
    <w:rsid w:val="00232ADD"/>
    <w:rsid w:val="00233154"/>
    <w:rsid w:val="00233FEE"/>
    <w:rsid w:val="0023626F"/>
    <w:rsid w:val="0023656E"/>
    <w:rsid w:val="00236E74"/>
    <w:rsid w:val="00237F9E"/>
    <w:rsid w:val="002419C3"/>
    <w:rsid w:val="0024459F"/>
    <w:rsid w:val="00244F6E"/>
    <w:rsid w:val="00246F0F"/>
    <w:rsid w:val="00246F46"/>
    <w:rsid w:val="00247A88"/>
    <w:rsid w:val="00253F31"/>
    <w:rsid w:val="00256156"/>
    <w:rsid w:val="00257FE7"/>
    <w:rsid w:val="00263DD9"/>
    <w:rsid w:val="0026430C"/>
    <w:rsid w:val="00277080"/>
    <w:rsid w:val="0027752D"/>
    <w:rsid w:val="0027761D"/>
    <w:rsid w:val="0027773F"/>
    <w:rsid w:val="00277A42"/>
    <w:rsid w:val="00277F81"/>
    <w:rsid w:val="00282C70"/>
    <w:rsid w:val="00285306"/>
    <w:rsid w:val="00286BDE"/>
    <w:rsid w:val="00286BDF"/>
    <w:rsid w:val="002870F7"/>
    <w:rsid w:val="002873B3"/>
    <w:rsid w:val="00287E66"/>
    <w:rsid w:val="00290A81"/>
    <w:rsid w:val="00290CD2"/>
    <w:rsid w:val="00294613"/>
    <w:rsid w:val="0029727A"/>
    <w:rsid w:val="00297942"/>
    <w:rsid w:val="002A0600"/>
    <w:rsid w:val="002A082E"/>
    <w:rsid w:val="002A0A37"/>
    <w:rsid w:val="002A441E"/>
    <w:rsid w:val="002A56E8"/>
    <w:rsid w:val="002A6344"/>
    <w:rsid w:val="002A7765"/>
    <w:rsid w:val="002A7ADA"/>
    <w:rsid w:val="002B31BD"/>
    <w:rsid w:val="002B3D98"/>
    <w:rsid w:val="002B3F1B"/>
    <w:rsid w:val="002B628A"/>
    <w:rsid w:val="002B7CB8"/>
    <w:rsid w:val="002C08EF"/>
    <w:rsid w:val="002C2602"/>
    <w:rsid w:val="002C32DD"/>
    <w:rsid w:val="002D3778"/>
    <w:rsid w:val="002D6D73"/>
    <w:rsid w:val="002D6F47"/>
    <w:rsid w:val="002E40F5"/>
    <w:rsid w:val="002F18F3"/>
    <w:rsid w:val="002F1C41"/>
    <w:rsid w:val="002F22E9"/>
    <w:rsid w:val="002F2F63"/>
    <w:rsid w:val="002F341F"/>
    <w:rsid w:val="002F3CCA"/>
    <w:rsid w:val="002F58D6"/>
    <w:rsid w:val="002F751F"/>
    <w:rsid w:val="00300459"/>
    <w:rsid w:val="0030066D"/>
    <w:rsid w:val="00303ECC"/>
    <w:rsid w:val="003108C4"/>
    <w:rsid w:val="003110B3"/>
    <w:rsid w:val="0031181C"/>
    <w:rsid w:val="00312D1A"/>
    <w:rsid w:val="0031688A"/>
    <w:rsid w:val="00320FF4"/>
    <w:rsid w:val="00324193"/>
    <w:rsid w:val="00325A8B"/>
    <w:rsid w:val="0032723D"/>
    <w:rsid w:val="00332286"/>
    <w:rsid w:val="003342BD"/>
    <w:rsid w:val="00337C04"/>
    <w:rsid w:val="00341673"/>
    <w:rsid w:val="00343EF7"/>
    <w:rsid w:val="003473CE"/>
    <w:rsid w:val="00347F4F"/>
    <w:rsid w:val="0035063B"/>
    <w:rsid w:val="00353E55"/>
    <w:rsid w:val="00356ACB"/>
    <w:rsid w:val="0036046F"/>
    <w:rsid w:val="003604C5"/>
    <w:rsid w:val="003653D5"/>
    <w:rsid w:val="00367EDF"/>
    <w:rsid w:val="0037721E"/>
    <w:rsid w:val="00383028"/>
    <w:rsid w:val="00383702"/>
    <w:rsid w:val="003A3923"/>
    <w:rsid w:val="003A62A5"/>
    <w:rsid w:val="003B1F8D"/>
    <w:rsid w:val="003B356E"/>
    <w:rsid w:val="003B41FF"/>
    <w:rsid w:val="003C101A"/>
    <w:rsid w:val="003C1E78"/>
    <w:rsid w:val="003C29DE"/>
    <w:rsid w:val="003C2AAC"/>
    <w:rsid w:val="003C6764"/>
    <w:rsid w:val="003C67E3"/>
    <w:rsid w:val="003C6F39"/>
    <w:rsid w:val="003C7511"/>
    <w:rsid w:val="003C7EDC"/>
    <w:rsid w:val="003D34D9"/>
    <w:rsid w:val="003D5523"/>
    <w:rsid w:val="003D6552"/>
    <w:rsid w:val="003E1CD2"/>
    <w:rsid w:val="003E2CE2"/>
    <w:rsid w:val="003E63C2"/>
    <w:rsid w:val="003E6C8A"/>
    <w:rsid w:val="003E76E5"/>
    <w:rsid w:val="003E7954"/>
    <w:rsid w:val="00402AF7"/>
    <w:rsid w:val="00402C91"/>
    <w:rsid w:val="004063DB"/>
    <w:rsid w:val="0041692C"/>
    <w:rsid w:val="00420BF8"/>
    <w:rsid w:val="00420DD2"/>
    <w:rsid w:val="004236A0"/>
    <w:rsid w:val="00427ECD"/>
    <w:rsid w:val="00430D21"/>
    <w:rsid w:val="00431076"/>
    <w:rsid w:val="00432232"/>
    <w:rsid w:val="0044447B"/>
    <w:rsid w:val="00452AA4"/>
    <w:rsid w:val="00452EA5"/>
    <w:rsid w:val="00453E03"/>
    <w:rsid w:val="00461CA3"/>
    <w:rsid w:val="00461E1B"/>
    <w:rsid w:val="0046290B"/>
    <w:rsid w:val="00462913"/>
    <w:rsid w:val="004656C0"/>
    <w:rsid w:val="0047082C"/>
    <w:rsid w:val="0047535A"/>
    <w:rsid w:val="0047560D"/>
    <w:rsid w:val="004827EC"/>
    <w:rsid w:val="0048315B"/>
    <w:rsid w:val="004917CF"/>
    <w:rsid w:val="0049203A"/>
    <w:rsid w:val="00492067"/>
    <w:rsid w:val="00492C41"/>
    <w:rsid w:val="004A100A"/>
    <w:rsid w:val="004A11A2"/>
    <w:rsid w:val="004A4BC9"/>
    <w:rsid w:val="004A525E"/>
    <w:rsid w:val="004A5369"/>
    <w:rsid w:val="004B28D5"/>
    <w:rsid w:val="004C0D90"/>
    <w:rsid w:val="004C1A3C"/>
    <w:rsid w:val="004C4280"/>
    <w:rsid w:val="004C4CEC"/>
    <w:rsid w:val="004C59BB"/>
    <w:rsid w:val="004C6A67"/>
    <w:rsid w:val="004C7B4E"/>
    <w:rsid w:val="004C7D65"/>
    <w:rsid w:val="004D0B07"/>
    <w:rsid w:val="004D4B24"/>
    <w:rsid w:val="004D4C90"/>
    <w:rsid w:val="004D5F27"/>
    <w:rsid w:val="004D7652"/>
    <w:rsid w:val="004D7789"/>
    <w:rsid w:val="004D7D63"/>
    <w:rsid w:val="004D7EAB"/>
    <w:rsid w:val="004E0327"/>
    <w:rsid w:val="004E07C0"/>
    <w:rsid w:val="004E31A4"/>
    <w:rsid w:val="004E56A0"/>
    <w:rsid w:val="004F10A3"/>
    <w:rsid w:val="004F4B22"/>
    <w:rsid w:val="004F682F"/>
    <w:rsid w:val="004F6A80"/>
    <w:rsid w:val="004F75AC"/>
    <w:rsid w:val="00501D26"/>
    <w:rsid w:val="005029C4"/>
    <w:rsid w:val="0050405D"/>
    <w:rsid w:val="00504BF5"/>
    <w:rsid w:val="00506E13"/>
    <w:rsid w:val="00513C3D"/>
    <w:rsid w:val="005141C0"/>
    <w:rsid w:val="00524CB1"/>
    <w:rsid w:val="00527104"/>
    <w:rsid w:val="00527A22"/>
    <w:rsid w:val="00537A2C"/>
    <w:rsid w:val="00541D83"/>
    <w:rsid w:val="0054329E"/>
    <w:rsid w:val="005455F0"/>
    <w:rsid w:val="00546B3A"/>
    <w:rsid w:val="00553584"/>
    <w:rsid w:val="00557A3F"/>
    <w:rsid w:val="00557DA9"/>
    <w:rsid w:val="005602CF"/>
    <w:rsid w:val="00560EC6"/>
    <w:rsid w:val="0056195D"/>
    <w:rsid w:val="00564417"/>
    <w:rsid w:val="00565B2A"/>
    <w:rsid w:val="0056611E"/>
    <w:rsid w:val="00566A88"/>
    <w:rsid w:val="00566B14"/>
    <w:rsid w:val="005714D3"/>
    <w:rsid w:val="005744E3"/>
    <w:rsid w:val="005807A3"/>
    <w:rsid w:val="005815CB"/>
    <w:rsid w:val="00583985"/>
    <w:rsid w:val="00584E79"/>
    <w:rsid w:val="005855DF"/>
    <w:rsid w:val="00591695"/>
    <w:rsid w:val="005916BE"/>
    <w:rsid w:val="00593432"/>
    <w:rsid w:val="005A395B"/>
    <w:rsid w:val="005A54F4"/>
    <w:rsid w:val="005A5D22"/>
    <w:rsid w:val="005B3202"/>
    <w:rsid w:val="005B6A53"/>
    <w:rsid w:val="005C0B73"/>
    <w:rsid w:val="005C67B7"/>
    <w:rsid w:val="005D0F29"/>
    <w:rsid w:val="005D2986"/>
    <w:rsid w:val="005D3499"/>
    <w:rsid w:val="005E01E4"/>
    <w:rsid w:val="005E3C62"/>
    <w:rsid w:val="005E6943"/>
    <w:rsid w:val="005E744F"/>
    <w:rsid w:val="005E7744"/>
    <w:rsid w:val="005F06E2"/>
    <w:rsid w:val="005F090A"/>
    <w:rsid w:val="005F09FB"/>
    <w:rsid w:val="005F26BC"/>
    <w:rsid w:val="005F2B36"/>
    <w:rsid w:val="005F3B5E"/>
    <w:rsid w:val="005F4977"/>
    <w:rsid w:val="00605AD5"/>
    <w:rsid w:val="00606EF2"/>
    <w:rsid w:val="00606FE7"/>
    <w:rsid w:val="00607EA0"/>
    <w:rsid w:val="00612009"/>
    <w:rsid w:val="00612BE6"/>
    <w:rsid w:val="00620835"/>
    <w:rsid w:val="006242C7"/>
    <w:rsid w:val="006303ED"/>
    <w:rsid w:val="00635D40"/>
    <w:rsid w:val="0065148D"/>
    <w:rsid w:val="00662472"/>
    <w:rsid w:val="006626E5"/>
    <w:rsid w:val="00664687"/>
    <w:rsid w:val="00667213"/>
    <w:rsid w:val="00671137"/>
    <w:rsid w:val="00672B19"/>
    <w:rsid w:val="0067554B"/>
    <w:rsid w:val="00681A96"/>
    <w:rsid w:val="006838F3"/>
    <w:rsid w:val="00686A02"/>
    <w:rsid w:val="00687253"/>
    <w:rsid w:val="006876A3"/>
    <w:rsid w:val="00687FC7"/>
    <w:rsid w:val="00691355"/>
    <w:rsid w:val="00691DF4"/>
    <w:rsid w:val="0069249A"/>
    <w:rsid w:val="00697FDC"/>
    <w:rsid w:val="006A1601"/>
    <w:rsid w:val="006A246F"/>
    <w:rsid w:val="006A3392"/>
    <w:rsid w:val="006A48E8"/>
    <w:rsid w:val="006A67BC"/>
    <w:rsid w:val="006A771E"/>
    <w:rsid w:val="006C281B"/>
    <w:rsid w:val="006C287D"/>
    <w:rsid w:val="006C4CF1"/>
    <w:rsid w:val="006C662F"/>
    <w:rsid w:val="006D2082"/>
    <w:rsid w:val="006D2DFC"/>
    <w:rsid w:val="006D4B41"/>
    <w:rsid w:val="006D4EFA"/>
    <w:rsid w:val="006D500E"/>
    <w:rsid w:val="006D5C49"/>
    <w:rsid w:val="006E126D"/>
    <w:rsid w:val="006E2DBD"/>
    <w:rsid w:val="006E4A0F"/>
    <w:rsid w:val="006E4ED3"/>
    <w:rsid w:val="006E653F"/>
    <w:rsid w:val="006E7EED"/>
    <w:rsid w:val="006F26ED"/>
    <w:rsid w:val="006F48E9"/>
    <w:rsid w:val="006F511C"/>
    <w:rsid w:val="006F51D0"/>
    <w:rsid w:val="006F56CA"/>
    <w:rsid w:val="006F62AC"/>
    <w:rsid w:val="006F6E56"/>
    <w:rsid w:val="006F792D"/>
    <w:rsid w:val="006F7CA2"/>
    <w:rsid w:val="00701CD9"/>
    <w:rsid w:val="00703E58"/>
    <w:rsid w:val="00705B0E"/>
    <w:rsid w:val="00705FA8"/>
    <w:rsid w:val="0071114C"/>
    <w:rsid w:val="0071277B"/>
    <w:rsid w:val="00712D08"/>
    <w:rsid w:val="00717041"/>
    <w:rsid w:val="00720BA9"/>
    <w:rsid w:val="00721CCC"/>
    <w:rsid w:val="00726F90"/>
    <w:rsid w:val="00734C5B"/>
    <w:rsid w:val="0073532D"/>
    <w:rsid w:val="0074306A"/>
    <w:rsid w:val="00744CED"/>
    <w:rsid w:val="00747BA7"/>
    <w:rsid w:val="007504A9"/>
    <w:rsid w:val="00752CB5"/>
    <w:rsid w:val="00752FFC"/>
    <w:rsid w:val="00754403"/>
    <w:rsid w:val="00755D64"/>
    <w:rsid w:val="00756329"/>
    <w:rsid w:val="007575A6"/>
    <w:rsid w:val="007615C5"/>
    <w:rsid w:val="007616DE"/>
    <w:rsid w:val="00763DE5"/>
    <w:rsid w:val="0076799B"/>
    <w:rsid w:val="00773A3F"/>
    <w:rsid w:val="00773C57"/>
    <w:rsid w:val="00774A4E"/>
    <w:rsid w:val="00776ECC"/>
    <w:rsid w:val="00783B8E"/>
    <w:rsid w:val="007857FA"/>
    <w:rsid w:val="007879E7"/>
    <w:rsid w:val="00792B00"/>
    <w:rsid w:val="0079320D"/>
    <w:rsid w:val="00793C45"/>
    <w:rsid w:val="0079463F"/>
    <w:rsid w:val="00796270"/>
    <w:rsid w:val="00796AEC"/>
    <w:rsid w:val="00797394"/>
    <w:rsid w:val="007A033D"/>
    <w:rsid w:val="007A0A5B"/>
    <w:rsid w:val="007A2FAF"/>
    <w:rsid w:val="007A5C26"/>
    <w:rsid w:val="007A73E2"/>
    <w:rsid w:val="007B00EB"/>
    <w:rsid w:val="007B0149"/>
    <w:rsid w:val="007B4AF5"/>
    <w:rsid w:val="007B52C7"/>
    <w:rsid w:val="007B52E7"/>
    <w:rsid w:val="007B57E6"/>
    <w:rsid w:val="007B5972"/>
    <w:rsid w:val="007B5BFF"/>
    <w:rsid w:val="007B5E28"/>
    <w:rsid w:val="007D0135"/>
    <w:rsid w:val="007D148D"/>
    <w:rsid w:val="007D3FCE"/>
    <w:rsid w:val="007D6260"/>
    <w:rsid w:val="007D6410"/>
    <w:rsid w:val="007D7566"/>
    <w:rsid w:val="007E0573"/>
    <w:rsid w:val="007F11D3"/>
    <w:rsid w:val="00800EF6"/>
    <w:rsid w:val="0080338A"/>
    <w:rsid w:val="008033EA"/>
    <w:rsid w:val="00803FAB"/>
    <w:rsid w:val="00804344"/>
    <w:rsid w:val="008055FD"/>
    <w:rsid w:val="00806BEB"/>
    <w:rsid w:val="008073BD"/>
    <w:rsid w:val="00811B8F"/>
    <w:rsid w:val="0081325C"/>
    <w:rsid w:val="0082190B"/>
    <w:rsid w:val="00821F00"/>
    <w:rsid w:val="008242C2"/>
    <w:rsid w:val="00826C20"/>
    <w:rsid w:val="0083022B"/>
    <w:rsid w:val="00833CA8"/>
    <w:rsid w:val="00834C6B"/>
    <w:rsid w:val="008371A3"/>
    <w:rsid w:val="0084062F"/>
    <w:rsid w:val="00841550"/>
    <w:rsid w:val="008452FA"/>
    <w:rsid w:val="00846319"/>
    <w:rsid w:val="00846D30"/>
    <w:rsid w:val="00847E37"/>
    <w:rsid w:val="00851DA5"/>
    <w:rsid w:val="00853547"/>
    <w:rsid w:val="0086026B"/>
    <w:rsid w:val="00861939"/>
    <w:rsid w:val="00862447"/>
    <w:rsid w:val="00865952"/>
    <w:rsid w:val="008710E8"/>
    <w:rsid w:val="008739D1"/>
    <w:rsid w:val="00873A67"/>
    <w:rsid w:val="00874D24"/>
    <w:rsid w:val="00875893"/>
    <w:rsid w:val="00877884"/>
    <w:rsid w:val="00882E6A"/>
    <w:rsid w:val="008842A6"/>
    <w:rsid w:val="0088530B"/>
    <w:rsid w:val="00886BAA"/>
    <w:rsid w:val="008872E0"/>
    <w:rsid w:val="00887728"/>
    <w:rsid w:val="008903AB"/>
    <w:rsid w:val="008904CE"/>
    <w:rsid w:val="008904E1"/>
    <w:rsid w:val="00891A4F"/>
    <w:rsid w:val="00892E4D"/>
    <w:rsid w:val="00894ED0"/>
    <w:rsid w:val="008A218E"/>
    <w:rsid w:val="008B22E5"/>
    <w:rsid w:val="008B2B65"/>
    <w:rsid w:val="008B755F"/>
    <w:rsid w:val="008C3248"/>
    <w:rsid w:val="008C357A"/>
    <w:rsid w:val="008C39E2"/>
    <w:rsid w:val="008C653E"/>
    <w:rsid w:val="008D1BA4"/>
    <w:rsid w:val="008D20D5"/>
    <w:rsid w:val="008D20EE"/>
    <w:rsid w:val="008D29DD"/>
    <w:rsid w:val="008D6E70"/>
    <w:rsid w:val="008E1F21"/>
    <w:rsid w:val="008E26D2"/>
    <w:rsid w:val="008E400C"/>
    <w:rsid w:val="008F2298"/>
    <w:rsid w:val="008F58E1"/>
    <w:rsid w:val="00900C7B"/>
    <w:rsid w:val="00902AEB"/>
    <w:rsid w:val="00902FCD"/>
    <w:rsid w:val="00907521"/>
    <w:rsid w:val="00911E07"/>
    <w:rsid w:val="009135C3"/>
    <w:rsid w:val="00913841"/>
    <w:rsid w:val="00913EA5"/>
    <w:rsid w:val="00916858"/>
    <w:rsid w:val="00916C6D"/>
    <w:rsid w:val="00925D7E"/>
    <w:rsid w:val="00931D60"/>
    <w:rsid w:val="00937A84"/>
    <w:rsid w:val="00944E3A"/>
    <w:rsid w:val="00945AE4"/>
    <w:rsid w:val="009466EC"/>
    <w:rsid w:val="00953921"/>
    <w:rsid w:val="00954147"/>
    <w:rsid w:val="00963FF0"/>
    <w:rsid w:val="00965571"/>
    <w:rsid w:val="00965E02"/>
    <w:rsid w:val="00966D71"/>
    <w:rsid w:val="009671FD"/>
    <w:rsid w:val="0097260A"/>
    <w:rsid w:val="00974061"/>
    <w:rsid w:val="0097436D"/>
    <w:rsid w:val="009769F9"/>
    <w:rsid w:val="00983CA2"/>
    <w:rsid w:val="009861E4"/>
    <w:rsid w:val="009867CA"/>
    <w:rsid w:val="00987F41"/>
    <w:rsid w:val="009904EC"/>
    <w:rsid w:val="009931B6"/>
    <w:rsid w:val="0099590E"/>
    <w:rsid w:val="00995A6B"/>
    <w:rsid w:val="00996B01"/>
    <w:rsid w:val="009A2CE6"/>
    <w:rsid w:val="009A302D"/>
    <w:rsid w:val="009A3874"/>
    <w:rsid w:val="009B0674"/>
    <w:rsid w:val="009B10D9"/>
    <w:rsid w:val="009C3367"/>
    <w:rsid w:val="009C3758"/>
    <w:rsid w:val="009C3ECB"/>
    <w:rsid w:val="009C62D8"/>
    <w:rsid w:val="009C68EC"/>
    <w:rsid w:val="009C7360"/>
    <w:rsid w:val="009D3738"/>
    <w:rsid w:val="009D381D"/>
    <w:rsid w:val="009D4EE1"/>
    <w:rsid w:val="009D795B"/>
    <w:rsid w:val="009F3644"/>
    <w:rsid w:val="009F52E8"/>
    <w:rsid w:val="00A00EE3"/>
    <w:rsid w:val="00A0158C"/>
    <w:rsid w:val="00A016F1"/>
    <w:rsid w:val="00A03A98"/>
    <w:rsid w:val="00A049C8"/>
    <w:rsid w:val="00A04BA2"/>
    <w:rsid w:val="00A04E78"/>
    <w:rsid w:val="00A07533"/>
    <w:rsid w:val="00A11076"/>
    <w:rsid w:val="00A136E3"/>
    <w:rsid w:val="00A13CC9"/>
    <w:rsid w:val="00A1596C"/>
    <w:rsid w:val="00A2150D"/>
    <w:rsid w:val="00A21CF8"/>
    <w:rsid w:val="00A25979"/>
    <w:rsid w:val="00A27A34"/>
    <w:rsid w:val="00A3081A"/>
    <w:rsid w:val="00A312C3"/>
    <w:rsid w:val="00A328A8"/>
    <w:rsid w:val="00A3291E"/>
    <w:rsid w:val="00A531F3"/>
    <w:rsid w:val="00A5661B"/>
    <w:rsid w:val="00A56C2F"/>
    <w:rsid w:val="00A57D21"/>
    <w:rsid w:val="00A57FFC"/>
    <w:rsid w:val="00A62285"/>
    <w:rsid w:val="00A62A87"/>
    <w:rsid w:val="00A65B8E"/>
    <w:rsid w:val="00A66C3D"/>
    <w:rsid w:val="00A74C61"/>
    <w:rsid w:val="00A76DE6"/>
    <w:rsid w:val="00A80E45"/>
    <w:rsid w:val="00A82617"/>
    <w:rsid w:val="00A84809"/>
    <w:rsid w:val="00A859FA"/>
    <w:rsid w:val="00A87993"/>
    <w:rsid w:val="00A928A2"/>
    <w:rsid w:val="00A929C1"/>
    <w:rsid w:val="00A933E0"/>
    <w:rsid w:val="00A93833"/>
    <w:rsid w:val="00A9640C"/>
    <w:rsid w:val="00A96510"/>
    <w:rsid w:val="00AA25DA"/>
    <w:rsid w:val="00AA35BA"/>
    <w:rsid w:val="00AA480C"/>
    <w:rsid w:val="00AC1419"/>
    <w:rsid w:val="00AC2843"/>
    <w:rsid w:val="00AC39E1"/>
    <w:rsid w:val="00AC44E0"/>
    <w:rsid w:val="00AD51F5"/>
    <w:rsid w:val="00AD671A"/>
    <w:rsid w:val="00AE3B69"/>
    <w:rsid w:val="00AE6C71"/>
    <w:rsid w:val="00AE7CC3"/>
    <w:rsid w:val="00AF32AA"/>
    <w:rsid w:val="00AF49BF"/>
    <w:rsid w:val="00AF6047"/>
    <w:rsid w:val="00AF750D"/>
    <w:rsid w:val="00AF7CF5"/>
    <w:rsid w:val="00B05917"/>
    <w:rsid w:val="00B12E1E"/>
    <w:rsid w:val="00B13302"/>
    <w:rsid w:val="00B13346"/>
    <w:rsid w:val="00B137EF"/>
    <w:rsid w:val="00B21011"/>
    <w:rsid w:val="00B23B40"/>
    <w:rsid w:val="00B255CA"/>
    <w:rsid w:val="00B26F54"/>
    <w:rsid w:val="00B271D7"/>
    <w:rsid w:val="00B307A2"/>
    <w:rsid w:val="00B357CB"/>
    <w:rsid w:val="00B4020F"/>
    <w:rsid w:val="00B41E4C"/>
    <w:rsid w:val="00B43F7C"/>
    <w:rsid w:val="00B46725"/>
    <w:rsid w:val="00B47D9B"/>
    <w:rsid w:val="00B50A27"/>
    <w:rsid w:val="00B51344"/>
    <w:rsid w:val="00B557A3"/>
    <w:rsid w:val="00B562AC"/>
    <w:rsid w:val="00B62927"/>
    <w:rsid w:val="00B62AA7"/>
    <w:rsid w:val="00B62BC2"/>
    <w:rsid w:val="00B66C06"/>
    <w:rsid w:val="00B67048"/>
    <w:rsid w:val="00B67E8C"/>
    <w:rsid w:val="00B75A55"/>
    <w:rsid w:val="00B761A4"/>
    <w:rsid w:val="00B77E05"/>
    <w:rsid w:val="00B81EF6"/>
    <w:rsid w:val="00B830E2"/>
    <w:rsid w:val="00B83DC2"/>
    <w:rsid w:val="00B83FDD"/>
    <w:rsid w:val="00B875A3"/>
    <w:rsid w:val="00B90C71"/>
    <w:rsid w:val="00B90EAA"/>
    <w:rsid w:val="00B90F44"/>
    <w:rsid w:val="00B9387F"/>
    <w:rsid w:val="00B96CA5"/>
    <w:rsid w:val="00BA2040"/>
    <w:rsid w:val="00BA2683"/>
    <w:rsid w:val="00BA3D0E"/>
    <w:rsid w:val="00BA47C9"/>
    <w:rsid w:val="00BA4E4E"/>
    <w:rsid w:val="00BB2EFB"/>
    <w:rsid w:val="00BB3A84"/>
    <w:rsid w:val="00BB51C8"/>
    <w:rsid w:val="00BC173D"/>
    <w:rsid w:val="00BC612B"/>
    <w:rsid w:val="00BD45DB"/>
    <w:rsid w:val="00BD46C4"/>
    <w:rsid w:val="00BD4A5F"/>
    <w:rsid w:val="00BE366E"/>
    <w:rsid w:val="00BE3F54"/>
    <w:rsid w:val="00BE4737"/>
    <w:rsid w:val="00BF0A6A"/>
    <w:rsid w:val="00BF48DC"/>
    <w:rsid w:val="00C003A2"/>
    <w:rsid w:val="00C00C8C"/>
    <w:rsid w:val="00C01F43"/>
    <w:rsid w:val="00C04D39"/>
    <w:rsid w:val="00C06195"/>
    <w:rsid w:val="00C079AB"/>
    <w:rsid w:val="00C1066C"/>
    <w:rsid w:val="00C12831"/>
    <w:rsid w:val="00C1292E"/>
    <w:rsid w:val="00C17BA3"/>
    <w:rsid w:val="00C20CBF"/>
    <w:rsid w:val="00C23F7F"/>
    <w:rsid w:val="00C24962"/>
    <w:rsid w:val="00C24F1C"/>
    <w:rsid w:val="00C268D6"/>
    <w:rsid w:val="00C26B38"/>
    <w:rsid w:val="00C30446"/>
    <w:rsid w:val="00C37F69"/>
    <w:rsid w:val="00C47259"/>
    <w:rsid w:val="00C51A5A"/>
    <w:rsid w:val="00C523CA"/>
    <w:rsid w:val="00C52D01"/>
    <w:rsid w:val="00C62E79"/>
    <w:rsid w:val="00C65BBC"/>
    <w:rsid w:val="00C67D3A"/>
    <w:rsid w:val="00C701AC"/>
    <w:rsid w:val="00C701D6"/>
    <w:rsid w:val="00C735A1"/>
    <w:rsid w:val="00C77437"/>
    <w:rsid w:val="00C84648"/>
    <w:rsid w:val="00C879C5"/>
    <w:rsid w:val="00C87C6B"/>
    <w:rsid w:val="00CA19F6"/>
    <w:rsid w:val="00CA2DC2"/>
    <w:rsid w:val="00CA4368"/>
    <w:rsid w:val="00CA4A00"/>
    <w:rsid w:val="00CA4B00"/>
    <w:rsid w:val="00CA7BB4"/>
    <w:rsid w:val="00CB0AA7"/>
    <w:rsid w:val="00CB24A2"/>
    <w:rsid w:val="00CB483F"/>
    <w:rsid w:val="00CB55DF"/>
    <w:rsid w:val="00CB7234"/>
    <w:rsid w:val="00CC3F1E"/>
    <w:rsid w:val="00CD45AE"/>
    <w:rsid w:val="00CD5FDC"/>
    <w:rsid w:val="00CE1871"/>
    <w:rsid w:val="00CE2929"/>
    <w:rsid w:val="00CE386E"/>
    <w:rsid w:val="00CF030E"/>
    <w:rsid w:val="00CF29CF"/>
    <w:rsid w:val="00CF6CDC"/>
    <w:rsid w:val="00D01990"/>
    <w:rsid w:val="00D0606E"/>
    <w:rsid w:val="00D073C3"/>
    <w:rsid w:val="00D10566"/>
    <w:rsid w:val="00D13D31"/>
    <w:rsid w:val="00D15A72"/>
    <w:rsid w:val="00D219FD"/>
    <w:rsid w:val="00D237D8"/>
    <w:rsid w:val="00D23A3D"/>
    <w:rsid w:val="00D329D8"/>
    <w:rsid w:val="00D35533"/>
    <w:rsid w:val="00D36848"/>
    <w:rsid w:val="00D401AF"/>
    <w:rsid w:val="00D403FC"/>
    <w:rsid w:val="00D4401F"/>
    <w:rsid w:val="00D45037"/>
    <w:rsid w:val="00D467A3"/>
    <w:rsid w:val="00D4741A"/>
    <w:rsid w:val="00D50828"/>
    <w:rsid w:val="00D51A85"/>
    <w:rsid w:val="00D52304"/>
    <w:rsid w:val="00D56383"/>
    <w:rsid w:val="00D6524D"/>
    <w:rsid w:val="00D65A86"/>
    <w:rsid w:val="00D65C25"/>
    <w:rsid w:val="00D71A2B"/>
    <w:rsid w:val="00D743C8"/>
    <w:rsid w:val="00D753D5"/>
    <w:rsid w:val="00D81058"/>
    <w:rsid w:val="00D85437"/>
    <w:rsid w:val="00D85E0C"/>
    <w:rsid w:val="00D930D2"/>
    <w:rsid w:val="00D935D0"/>
    <w:rsid w:val="00D93F5C"/>
    <w:rsid w:val="00D94A66"/>
    <w:rsid w:val="00D95819"/>
    <w:rsid w:val="00DA266D"/>
    <w:rsid w:val="00DA31F2"/>
    <w:rsid w:val="00DA3266"/>
    <w:rsid w:val="00DA49B3"/>
    <w:rsid w:val="00DA7ADA"/>
    <w:rsid w:val="00DA7E92"/>
    <w:rsid w:val="00DB02D0"/>
    <w:rsid w:val="00DB09F3"/>
    <w:rsid w:val="00DC1489"/>
    <w:rsid w:val="00DC2B36"/>
    <w:rsid w:val="00DC552E"/>
    <w:rsid w:val="00DD0154"/>
    <w:rsid w:val="00DD66E7"/>
    <w:rsid w:val="00DD69F7"/>
    <w:rsid w:val="00DE52E1"/>
    <w:rsid w:val="00DF2D19"/>
    <w:rsid w:val="00E02A7B"/>
    <w:rsid w:val="00E065B5"/>
    <w:rsid w:val="00E075EA"/>
    <w:rsid w:val="00E079B4"/>
    <w:rsid w:val="00E150F7"/>
    <w:rsid w:val="00E173A9"/>
    <w:rsid w:val="00E17BFE"/>
    <w:rsid w:val="00E2059E"/>
    <w:rsid w:val="00E21701"/>
    <w:rsid w:val="00E24816"/>
    <w:rsid w:val="00E27FE4"/>
    <w:rsid w:val="00E43E66"/>
    <w:rsid w:val="00E443D2"/>
    <w:rsid w:val="00E454F3"/>
    <w:rsid w:val="00E46129"/>
    <w:rsid w:val="00E46C82"/>
    <w:rsid w:val="00E46FF4"/>
    <w:rsid w:val="00E53E45"/>
    <w:rsid w:val="00E5400B"/>
    <w:rsid w:val="00E54BE4"/>
    <w:rsid w:val="00E54D57"/>
    <w:rsid w:val="00E56219"/>
    <w:rsid w:val="00E56CD3"/>
    <w:rsid w:val="00E56E9F"/>
    <w:rsid w:val="00E57182"/>
    <w:rsid w:val="00E57CBB"/>
    <w:rsid w:val="00E57EDF"/>
    <w:rsid w:val="00E60CC1"/>
    <w:rsid w:val="00E638C5"/>
    <w:rsid w:val="00E72E5E"/>
    <w:rsid w:val="00E7343A"/>
    <w:rsid w:val="00E735D3"/>
    <w:rsid w:val="00E735FF"/>
    <w:rsid w:val="00E76C69"/>
    <w:rsid w:val="00E77392"/>
    <w:rsid w:val="00E820D4"/>
    <w:rsid w:val="00E84D6E"/>
    <w:rsid w:val="00E84E9F"/>
    <w:rsid w:val="00E9086C"/>
    <w:rsid w:val="00E90CD0"/>
    <w:rsid w:val="00E92B99"/>
    <w:rsid w:val="00E9657D"/>
    <w:rsid w:val="00EA015E"/>
    <w:rsid w:val="00EA1F1B"/>
    <w:rsid w:val="00EA29C9"/>
    <w:rsid w:val="00EA434C"/>
    <w:rsid w:val="00EA4861"/>
    <w:rsid w:val="00EA4899"/>
    <w:rsid w:val="00EA6871"/>
    <w:rsid w:val="00EA707C"/>
    <w:rsid w:val="00EB1740"/>
    <w:rsid w:val="00EB45DE"/>
    <w:rsid w:val="00EC17DC"/>
    <w:rsid w:val="00EC1EEB"/>
    <w:rsid w:val="00EC3D51"/>
    <w:rsid w:val="00EC6FD1"/>
    <w:rsid w:val="00ED0B1E"/>
    <w:rsid w:val="00ED1C0F"/>
    <w:rsid w:val="00ED1F1E"/>
    <w:rsid w:val="00ED3B29"/>
    <w:rsid w:val="00ED67C6"/>
    <w:rsid w:val="00EE202C"/>
    <w:rsid w:val="00EF6EE7"/>
    <w:rsid w:val="00EF74E1"/>
    <w:rsid w:val="00EF7CE3"/>
    <w:rsid w:val="00F00405"/>
    <w:rsid w:val="00F02A1B"/>
    <w:rsid w:val="00F04A5D"/>
    <w:rsid w:val="00F055F6"/>
    <w:rsid w:val="00F063AB"/>
    <w:rsid w:val="00F06B54"/>
    <w:rsid w:val="00F14E7B"/>
    <w:rsid w:val="00F1592F"/>
    <w:rsid w:val="00F16961"/>
    <w:rsid w:val="00F2097D"/>
    <w:rsid w:val="00F20B3D"/>
    <w:rsid w:val="00F22BBF"/>
    <w:rsid w:val="00F22C8F"/>
    <w:rsid w:val="00F23DCD"/>
    <w:rsid w:val="00F2548F"/>
    <w:rsid w:val="00F317F6"/>
    <w:rsid w:val="00F353DC"/>
    <w:rsid w:val="00F35A39"/>
    <w:rsid w:val="00F376FA"/>
    <w:rsid w:val="00F41007"/>
    <w:rsid w:val="00F426AC"/>
    <w:rsid w:val="00F433F9"/>
    <w:rsid w:val="00F445B5"/>
    <w:rsid w:val="00F5084C"/>
    <w:rsid w:val="00F53491"/>
    <w:rsid w:val="00F53EC6"/>
    <w:rsid w:val="00F5412E"/>
    <w:rsid w:val="00F652F5"/>
    <w:rsid w:val="00F655DF"/>
    <w:rsid w:val="00F70B81"/>
    <w:rsid w:val="00F72A56"/>
    <w:rsid w:val="00F7352E"/>
    <w:rsid w:val="00F75227"/>
    <w:rsid w:val="00F8343D"/>
    <w:rsid w:val="00F842D2"/>
    <w:rsid w:val="00F85166"/>
    <w:rsid w:val="00F85F33"/>
    <w:rsid w:val="00F87623"/>
    <w:rsid w:val="00F90F6A"/>
    <w:rsid w:val="00F95745"/>
    <w:rsid w:val="00F966E4"/>
    <w:rsid w:val="00FA0A36"/>
    <w:rsid w:val="00FA261B"/>
    <w:rsid w:val="00FA3305"/>
    <w:rsid w:val="00FA6263"/>
    <w:rsid w:val="00FB43EF"/>
    <w:rsid w:val="00FB5D95"/>
    <w:rsid w:val="00FB7353"/>
    <w:rsid w:val="00FC0C56"/>
    <w:rsid w:val="00FC1349"/>
    <w:rsid w:val="00FC260E"/>
    <w:rsid w:val="00FC49CB"/>
    <w:rsid w:val="00FC5F66"/>
    <w:rsid w:val="00FC6B72"/>
    <w:rsid w:val="00FC7FAC"/>
    <w:rsid w:val="00FD0C98"/>
    <w:rsid w:val="00FD296E"/>
    <w:rsid w:val="00FD3876"/>
    <w:rsid w:val="00FE55F0"/>
    <w:rsid w:val="00FF2188"/>
    <w:rsid w:val="00FF2EEE"/>
    <w:rsid w:val="00FF4E44"/>
    <w:rsid w:val="00FF53C4"/>
    <w:rsid w:val="00FF58AB"/>
    <w:rsid w:val="00FF6ED5"/>
    <w:rsid w:val="00FF7340"/>
    <w:rsid w:val="00FF7974"/>
    <w:rsid w:val="01617619"/>
    <w:rsid w:val="020A464A"/>
    <w:rsid w:val="026451A0"/>
    <w:rsid w:val="0293263C"/>
    <w:rsid w:val="03AC2743"/>
    <w:rsid w:val="03EC43B9"/>
    <w:rsid w:val="0412596D"/>
    <w:rsid w:val="055C402A"/>
    <w:rsid w:val="057A49E6"/>
    <w:rsid w:val="062650F0"/>
    <w:rsid w:val="06537C17"/>
    <w:rsid w:val="06AA5D02"/>
    <w:rsid w:val="087F7B8A"/>
    <w:rsid w:val="095C26B5"/>
    <w:rsid w:val="09613E7B"/>
    <w:rsid w:val="0A1D373B"/>
    <w:rsid w:val="0A5A7E42"/>
    <w:rsid w:val="0B24518F"/>
    <w:rsid w:val="0B64375A"/>
    <w:rsid w:val="0BE3546C"/>
    <w:rsid w:val="0C266144"/>
    <w:rsid w:val="0C331A12"/>
    <w:rsid w:val="0C4D6C85"/>
    <w:rsid w:val="0C6E2EC4"/>
    <w:rsid w:val="0C8052CF"/>
    <w:rsid w:val="0CB67F9A"/>
    <w:rsid w:val="0CDE6596"/>
    <w:rsid w:val="0D091EAA"/>
    <w:rsid w:val="0D3C74CC"/>
    <w:rsid w:val="0D842228"/>
    <w:rsid w:val="0D8D0F8F"/>
    <w:rsid w:val="0DFE79FA"/>
    <w:rsid w:val="0E0D7DC9"/>
    <w:rsid w:val="0E2A78A3"/>
    <w:rsid w:val="0E3A2DD3"/>
    <w:rsid w:val="0EBA2F1B"/>
    <w:rsid w:val="0EC11422"/>
    <w:rsid w:val="0EEC5FFF"/>
    <w:rsid w:val="0F11434E"/>
    <w:rsid w:val="0F607D4E"/>
    <w:rsid w:val="101D4B1A"/>
    <w:rsid w:val="113430DC"/>
    <w:rsid w:val="115D6278"/>
    <w:rsid w:val="11676513"/>
    <w:rsid w:val="11C812EA"/>
    <w:rsid w:val="12367E2F"/>
    <w:rsid w:val="12A60351"/>
    <w:rsid w:val="12E61559"/>
    <w:rsid w:val="130668E4"/>
    <w:rsid w:val="13113B71"/>
    <w:rsid w:val="1366642E"/>
    <w:rsid w:val="13705232"/>
    <w:rsid w:val="13B51CA0"/>
    <w:rsid w:val="141C506E"/>
    <w:rsid w:val="141F19EB"/>
    <w:rsid w:val="155F3741"/>
    <w:rsid w:val="15921112"/>
    <w:rsid w:val="15C57DCA"/>
    <w:rsid w:val="17181B86"/>
    <w:rsid w:val="172F6424"/>
    <w:rsid w:val="17B63B6F"/>
    <w:rsid w:val="18515988"/>
    <w:rsid w:val="1887393F"/>
    <w:rsid w:val="18B90A14"/>
    <w:rsid w:val="18D962E2"/>
    <w:rsid w:val="19A32F0D"/>
    <w:rsid w:val="19B644FA"/>
    <w:rsid w:val="1A9E095A"/>
    <w:rsid w:val="1B4C2969"/>
    <w:rsid w:val="1B9D5C98"/>
    <w:rsid w:val="1C7523FF"/>
    <w:rsid w:val="1CCF337C"/>
    <w:rsid w:val="1DBA383D"/>
    <w:rsid w:val="1DFE7B49"/>
    <w:rsid w:val="1E080C90"/>
    <w:rsid w:val="1E21776E"/>
    <w:rsid w:val="1E685D87"/>
    <w:rsid w:val="1E78129E"/>
    <w:rsid w:val="1F671908"/>
    <w:rsid w:val="1F693D27"/>
    <w:rsid w:val="1FEB3553"/>
    <w:rsid w:val="204D01C0"/>
    <w:rsid w:val="20500674"/>
    <w:rsid w:val="20B06F8E"/>
    <w:rsid w:val="20E93C4B"/>
    <w:rsid w:val="20F25273"/>
    <w:rsid w:val="21050CFF"/>
    <w:rsid w:val="212176AE"/>
    <w:rsid w:val="213225AE"/>
    <w:rsid w:val="215F0517"/>
    <w:rsid w:val="216D3B33"/>
    <w:rsid w:val="21947AA0"/>
    <w:rsid w:val="21A2367C"/>
    <w:rsid w:val="231E590F"/>
    <w:rsid w:val="23345D80"/>
    <w:rsid w:val="23795108"/>
    <w:rsid w:val="243749FA"/>
    <w:rsid w:val="246B6FEB"/>
    <w:rsid w:val="24E12FEB"/>
    <w:rsid w:val="24F74083"/>
    <w:rsid w:val="253427A7"/>
    <w:rsid w:val="25B17870"/>
    <w:rsid w:val="26BE2B30"/>
    <w:rsid w:val="27BA5279"/>
    <w:rsid w:val="27BD0295"/>
    <w:rsid w:val="27CD4BFC"/>
    <w:rsid w:val="27FC7C04"/>
    <w:rsid w:val="285B4950"/>
    <w:rsid w:val="288526F7"/>
    <w:rsid w:val="29DA1ACF"/>
    <w:rsid w:val="2A205631"/>
    <w:rsid w:val="2A817056"/>
    <w:rsid w:val="2AD22872"/>
    <w:rsid w:val="2B9D321D"/>
    <w:rsid w:val="2B9E0F81"/>
    <w:rsid w:val="2BAA2334"/>
    <w:rsid w:val="2E3C7E6C"/>
    <w:rsid w:val="2EA25336"/>
    <w:rsid w:val="2EB06D05"/>
    <w:rsid w:val="2EBA61BF"/>
    <w:rsid w:val="2EE842C1"/>
    <w:rsid w:val="2EF74310"/>
    <w:rsid w:val="2F2152C0"/>
    <w:rsid w:val="2F3038C2"/>
    <w:rsid w:val="2F7945F8"/>
    <w:rsid w:val="2F9C6D4C"/>
    <w:rsid w:val="30B33CE9"/>
    <w:rsid w:val="30EF51E1"/>
    <w:rsid w:val="3120316A"/>
    <w:rsid w:val="316C5258"/>
    <w:rsid w:val="3178090E"/>
    <w:rsid w:val="32621DF3"/>
    <w:rsid w:val="329842EE"/>
    <w:rsid w:val="338214A1"/>
    <w:rsid w:val="339F3A81"/>
    <w:rsid w:val="33AD3BC1"/>
    <w:rsid w:val="34846F40"/>
    <w:rsid w:val="349E6D81"/>
    <w:rsid w:val="357E0DE7"/>
    <w:rsid w:val="358956A5"/>
    <w:rsid w:val="36455E25"/>
    <w:rsid w:val="364651AA"/>
    <w:rsid w:val="37993419"/>
    <w:rsid w:val="37C57A9F"/>
    <w:rsid w:val="3803356F"/>
    <w:rsid w:val="38193D21"/>
    <w:rsid w:val="3876635F"/>
    <w:rsid w:val="38B31109"/>
    <w:rsid w:val="39131697"/>
    <w:rsid w:val="39CA2014"/>
    <w:rsid w:val="39F640C0"/>
    <w:rsid w:val="3A034690"/>
    <w:rsid w:val="3A0E345D"/>
    <w:rsid w:val="3A6B41E0"/>
    <w:rsid w:val="3AA9151A"/>
    <w:rsid w:val="3ADE48A7"/>
    <w:rsid w:val="3AFB4203"/>
    <w:rsid w:val="3C011312"/>
    <w:rsid w:val="3CAB45FE"/>
    <w:rsid w:val="3D376A4B"/>
    <w:rsid w:val="3D831191"/>
    <w:rsid w:val="3DC354EE"/>
    <w:rsid w:val="3DD9490C"/>
    <w:rsid w:val="3DE5121D"/>
    <w:rsid w:val="3E430DBE"/>
    <w:rsid w:val="3E8B1AF3"/>
    <w:rsid w:val="3EBA10C7"/>
    <w:rsid w:val="3EC10C5B"/>
    <w:rsid w:val="3EF67728"/>
    <w:rsid w:val="3EFE3E10"/>
    <w:rsid w:val="3F647F90"/>
    <w:rsid w:val="3FD14D3B"/>
    <w:rsid w:val="3FE704CB"/>
    <w:rsid w:val="403A552D"/>
    <w:rsid w:val="40681015"/>
    <w:rsid w:val="411F3F07"/>
    <w:rsid w:val="41637C2C"/>
    <w:rsid w:val="416514D3"/>
    <w:rsid w:val="41A95051"/>
    <w:rsid w:val="41B24EA5"/>
    <w:rsid w:val="41ED057B"/>
    <w:rsid w:val="426C6D0E"/>
    <w:rsid w:val="427706C4"/>
    <w:rsid w:val="429F6362"/>
    <w:rsid w:val="43480860"/>
    <w:rsid w:val="43C91D1F"/>
    <w:rsid w:val="44181D65"/>
    <w:rsid w:val="44EB1DCB"/>
    <w:rsid w:val="452D73EF"/>
    <w:rsid w:val="456F457F"/>
    <w:rsid w:val="45A50DB7"/>
    <w:rsid w:val="46B05C38"/>
    <w:rsid w:val="46B935FE"/>
    <w:rsid w:val="46E52CE1"/>
    <w:rsid w:val="47FA3017"/>
    <w:rsid w:val="48197529"/>
    <w:rsid w:val="49670025"/>
    <w:rsid w:val="4AA45EC1"/>
    <w:rsid w:val="4B543793"/>
    <w:rsid w:val="4C245FAA"/>
    <w:rsid w:val="4C6F0A2C"/>
    <w:rsid w:val="4CA671A1"/>
    <w:rsid w:val="4CAC2E3E"/>
    <w:rsid w:val="4CC92286"/>
    <w:rsid w:val="4CD630BB"/>
    <w:rsid w:val="4CF353F6"/>
    <w:rsid w:val="4D0D2D43"/>
    <w:rsid w:val="4D1F2DD9"/>
    <w:rsid w:val="4D415EBF"/>
    <w:rsid w:val="4D84225C"/>
    <w:rsid w:val="4DB31702"/>
    <w:rsid w:val="4E073E94"/>
    <w:rsid w:val="4E8E2E61"/>
    <w:rsid w:val="4EBB3B11"/>
    <w:rsid w:val="4EE31C18"/>
    <w:rsid w:val="4EEF6735"/>
    <w:rsid w:val="4F474589"/>
    <w:rsid w:val="4F476838"/>
    <w:rsid w:val="4F504EC2"/>
    <w:rsid w:val="4FB348AD"/>
    <w:rsid w:val="50520C31"/>
    <w:rsid w:val="50B669D8"/>
    <w:rsid w:val="510A4548"/>
    <w:rsid w:val="51111B20"/>
    <w:rsid w:val="5118744F"/>
    <w:rsid w:val="51524104"/>
    <w:rsid w:val="516A5FC6"/>
    <w:rsid w:val="52404246"/>
    <w:rsid w:val="52580AF8"/>
    <w:rsid w:val="532A3145"/>
    <w:rsid w:val="532E6090"/>
    <w:rsid w:val="541F3C53"/>
    <w:rsid w:val="54200357"/>
    <w:rsid w:val="54663682"/>
    <w:rsid w:val="548A1622"/>
    <w:rsid w:val="54B809BD"/>
    <w:rsid w:val="552D3DF9"/>
    <w:rsid w:val="555F364A"/>
    <w:rsid w:val="557B6E7A"/>
    <w:rsid w:val="55C916F6"/>
    <w:rsid w:val="568243F5"/>
    <w:rsid w:val="56EA348A"/>
    <w:rsid w:val="57993C1F"/>
    <w:rsid w:val="57E1420E"/>
    <w:rsid w:val="582B4303"/>
    <w:rsid w:val="585B7E71"/>
    <w:rsid w:val="5880704B"/>
    <w:rsid w:val="58810316"/>
    <w:rsid w:val="588D2405"/>
    <w:rsid w:val="593E0900"/>
    <w:rsid w:val="59E665C3"/>
    <w:rsid w:val="5AFD16BA"/>
    <w:rsid w:val="5B497487"/>
    <w:rsid w:val="5C185303"/>
    <w:rsid w:val="5C4D0CBF"/>
    <w:rsid w:val="5C874F08"/>
    <w:rsid w:val="5CF8673E"/>
    <w:rsid w:val="5D133295"/>
    <w:rsid w:val="5D4F6970"/>
    <w:rsid w:val="5D9049EB"/>
    <w:rsid w:val="5DFC7E6B"/>
    <w:rsid w:val="5E4402A6"/>
    <w:rsid w:val="5E9B5C07"/>
    <w:rsid w:val="5F4355C3"/>
    <w:rsid w:val="5FA73EB8"/>
    <w:rsid w:val="5FC670A5"/>
    <w:rsid w:val="5FF43DA0"/>
    <w:rsid w:val="6002A818"/>
    <w:rsid w:val="60BA2142"/>
    <w:rsid w:val="60EF3631"/>
    <w:rsid w:val="61663B6D"/>
    <w:rsid w:val="6185416C"/>
    <w:rsid w:val="61C8488F"/>
    <w:rsid w:val="61CF7A5E"/>
    <w:rsid w:val="62AD5417"/>
    <w:rsid w:val="62E50D4B"/>
    <w:rsid w:val="63457266"/>
    <w:rsid w:val="63754B0A"/>
    <w:rsid w:val="63BB14D0"/>
    <w:rsid w:val="64074BFB"/>
    <w:rsid w:val="65716CFB"/>
    <w:rsid w:val="66CA137D"/>
    <w:rsid w:val="67201583"/>
    <w:rsid w:val="673C3AA4"/>
    <w:rsid w:val="67605DCF"/>
    <w:rsid w:val="67732471"/>
    <w:rsid w:val="677C2799"/>
    <w:rsid w:val="678017F8"/>
    <w:rsid w:val="67837978"/>
    <w:rsid w:val="678F73BE"/>
    <w:rsid w:val="67F410B0"/>
    <w:rsid w:val="67F44FD8"/>
    <w:rsid w:val="68080340"/>
    <w:rsid w:val="68942439"/>
    <w:rsid w:val="68B24617"/>
    <w:rsid w:val="69403DA5"/>
    <w:rsid w:val="69DE2307"/>
    <w:rsid w:val="6B0146F8"/>
    <w:rsid w:val="6B4260FC"/>
    <w:rsid w:val="6BB92ED4"/>
    <w:rsid w:val="6C005C1B"/>
    <w:rsid w:val="6C0171D8"/>
    <w:rsid w:val="6C751B17"/>
    <w:rsid w:val="6C96073A"/>
    <w:rsid w:val="6CB07C77"/>
    <w:rsid w:val="6D310B89"/>
    <w:rsid w:val="6DE50FD5"/>
    <w:rsid w:val="6E8C6DFB"/>
    <w:rsid w:val="6E944EF3"/>
    <w:rsid w:val="6E9F141A"/>
    <w:rsid w:val="6EA46FC5"/>
    <w:rsid w:val="6EE62FB2"/>
    <w:rsid w:val="6F20371F"/>
    <w:rsid w:val="6F61366C"/>
    <w:rsid w:val="6F732769"/>
    <w:rsid w:val="6FB30A31"/>
    <w:rsid w:val="6FB57E0E"/>
    <w:rsid w:val="703B4D4E"/>
    <w:rsid w:val="70C61FDF"/>
    <w:rsid w:val="70D8790B"/>
    <w:rsid w:val="70E64C19"/>
    <w:rsid w:val="714C1BD8"/>
    <w:rsid w:val="7262039E"/>
    <w:rsid w:val="728C72A7"/>
    <w:rsid w:val="72B47AA0"/>
    <w:rsid w:val="73377212"/>
    <w:rsid w:val="73C74EF3"/>
    <w:rsid w:val="73E62F95"/>
    <w:rsid w:val="74B855A2"/>
    <w:rsid w:val="74C8147B"/>
    <w:rsid w:val="74D11767"/>
    <w:rsid w:val="75DB755C"/>
    <w:rsid w:val="76F0034B"/>
    <w:rsid w:val="77463935"/>
    <w:rsid w:val="77F73192"/>
    <w:rsid w:val="78EB11E0"/>
    <w:rsid w:val="797D3FEA"/>
    <w:rsid w:val="79A06493"/>
    <w:rsid w:val="79F404AF"/>
    <w:rsid w:val="7A223412"/>
    <w:rsid w:val="7A445CD3"/>
    <w:rsid w:val="7AE9796F"/>
    <w:rsid w:val="7BE53C37"/>
    <w:rsid w:val="7BF07121"/>
    <w:rsid w:val="7C246080"/>
    <w:rsid w:val="7CA4702C"/>
    <w:rsid w:val="7D6A3AE7"/>
    <w:rsid w:val="7E061F96"/>
    <w:rsid w:val="7E44465E"/>
    <w:rsid w:val="7E581473"/>
    <w:rsid w:val="7E98470A"/>
    <w:rsid w:val="7ED66DA8"/>
    <w:rsid w:val="7FA052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style="mso-position-horizontal:center;mso-position-horizontal-relative:margin;mso-position-vertical:center;mso-position-vertical-relative:margin" o:allowincell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58BD6785"/>
  <w15:docId w15:val="{CA8B295D-85B2-4742-9855-100B691F3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 w:qFormat="1"/>
    <w:lsdException w:name="Body Text Indent 2" w:semiHidden="1" w:unhideWhenUsed="1"/>
    <w:lsdException w:name="Body Text Indent 3" w:semiHidden="1" w:unhideWhenUsed="1" w:qFormat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40" w:lineRule="auto"/>
    </w:pPr>
    <w:rPr>
      <w:rFonts w:eastAsia="Times New Roman"/>
      <w:sz w:val="24"/>
      <w:szCs w:val="24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/>
      <w:contextualSpacing/>
      <w:outlineLvl w:val="0"/>
    </w:pPr>
    <w:rPr>
      <w:rFonts w:ascii="Calibri" w:eastAsiaTheme="majorEastAsia" w:hAnsi="Calibri" w:cstheme="majorBidi"/>
      <w:b/>
      <w:bCs/>
      <w:caps/>
      <w:color w:val="FFFFFF" w:themeColor="background1"/>
      <w:sz w:val="32"/>
      <w:szCs w:val="2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/>
      <w:contextualSpacing/>
      <w:outlineLvl w:val="1"/>
    </w:pPr>
    <w:rPr>
      <w:rFonts w:ascii="Calibri" w:eastAsiaTheme="minorEastAsia" w:hAnsi="Calibri" w:cstheme="minorBidi"/>
      <w:caps/>
      <w:sz w:val="32"/>
      <w:szCs w:val="22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/>
      <w:contextualSpacing/>
      <w:outlineLvl w:val="2"/>
    </w:pPr>
    <w:rPr>
      <w:rFonts w:ascii="Calibri" w:eastAsiaTheme="minorEastAsia" w:hAnsi="Calibri" w:cstheme="minorBidi"/>
      <w:caps/>
      <w:color w:val="5A1E34" w:themeColor="accent1" w:themeShade="80"/>
      <w:sz w:val="28"/>
      <w:szCs w:val="22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line="264" w:lineRule="auto"/>
      <w:outlineLvl w:val="3"/>
    </w:pPr>
    <w:rPr>
      <w:rFonts w:ascii="Calibri" w:eastAsiaTheme="majorEastAsia" w:hAnsi="Calibri" w:cstheme="majorBidi"/>
      <w:i/>
      <w:iCs/>
      <w:color w:val="872D4D" w:themeColor="accent1" w:themeShade="BF"/>
      <w:szCs w:val="22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72D4D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line="264" w:lineRule="auto"/>
      <w:outlineLvl w:val="7"/>
    </w:pPr>
    <w:rPr>
      <w:rFonts w:asciiTheme="majorHAnsi" w:eastAsiaTheme="majorEastAsia" w:hAnsiTheme="majorHAnsi" w:cstheme="majorBidi"/>
      <w:color w:val="262626" w:themeColor="text1" w:themeTint="D9"/>
      <w:szCs w:val="21"/>
      <w:lang w:val="en-US"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line="264" w:lineRule="auto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Cs w:val="21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before="120"/>
    </w:pPr>
    <w:rPr>
      <w:rFonts w:ascii="Segoe UI" w:eastAsiaTheme="minorEastAsia" w:hAnsi="Segoe UI" w:cs="Segoe UI"/>
      <w:szCs w:val="18"/>
      <w:lang w:val="en-US" w:eastAsia="ja-JP"/>
    </w:rPr>
  </w:style>
  <w:style w:type="paragraph" w:styleId="BodyText3">
    <w:name w:val="Body Text 3"/>
    <w:basedOn w:val="Normal"/>
    <w:link w:val="BodyText3Char"/>
    <w:uiPriority w:val="99"/>
    <w:semiHidden/>
    <w:unhideWhenUsed/>
    <w:qFormat/>
    <w:pPr>
      <w:spacing w:before="120" w:after="120" w:line="264" w:lineRule="auto"/>
    </w:pPr>
    <w:rPr>
      <w:rFonts w:ascii="Calibri" w:eastAsiaTheme="minorEastAsia" w:hAnsi="Calibri" w:cstheme="minorBidi"/>
      <w:szCs w:val="16"/>
      <w:lang w:val="en-US" w:eastAsia="ja-JP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pPr>
      <w:spacing w:before="120" w:after="120" w:line="264" w:lineRule="auto"/>
      <w:ind w:left="360"/>
    </w:pPr>
    <w:rPr>
      <w:rFonts w:ascii="Calibri" w:eastAsiaTheme="minorEastAsia" w:hAnsi="Calibri" w:cstheme="minorBidi"/>
      <w:szCs w:val="16"/>
      <w:lang w:val="en-US" w:eastAsia="ja-JP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="Calibri" w:eastAsiaTheme="minorEastAsia" w:hAnsi="Calibri" w:cstheme="minorBidi"/>
      <w:i/>
      <w:iCs/>
      <w:color w:val="505050" w:themeColor="text2"/>
      <w:szCs w:val="18"/>
      <w:lang w:val="en-US" w:eastAsia="ja-JP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before="120"/>
    </w:pPr>
    <w:rPr>
      <w:rFonts w:ascii="Calibri" w:eastAsiaTheme="minorEastAsia" w:hAnsi="Calibri" w:cstheme="minorBidi"/>
      <w:szCs w:val="20"/>
      <w:lang w:val="en-US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Pr>
      <w:rFonts w:ascii="Segoe UI" w:eastAsiaTheme="minorEastAsia" w:hAnsi="Segoe UI" w:cs="Segoe UI"/>
      <w:szCs w:val="16"/>
      <w:lang w:val="en-US"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Pr>
      <w:rFonts w:ascii="Calibri" w:eastAsiaTheme="minorEastAsia" w:hAnsi="Calibri" w:cstheme="minorBidi"/>
      <w:szCs w:val="20"/>
      <w:lang w:val="en-US" w:eastAsia="ja-JP"/>
    </w:rPr>
  </w:style>
  <w:style w:type="paragraph" w:styleId="EnvelopeReturn">
    <w:name w:val="envelope return"/>
    <w:basedOn w:val="Normal"/>
    <w:uiPriority w:val="99"/>
    <w:semiHidden/>
    <w:unhideWhenUsed/>
    <w:qFormat/>
    <w:rPr>
      <w:rFonts w:asciiTheme="majorHAnsi" w:eastAsiaTheme="majorEastAsia" w:hAnsiTheme="majorHAnsi" w:cstheme="majorBidi"/>
      <w:szCs w:val="20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ind w:left="-576" w:right="7344"/>
      <w:jc w:val="center"/>
    </w:pPr>
    <w:rPr>
      <w:rFonts w:ascii="Calibri" w:eastAsiaTheme="minorEastAsia" w:hAnsi="Calibri" w:cstheme="minorBidi"/>
      <w:b/>
      <w:color w:val="FFFFFF" w:themeColor="background1"/>
      <w:sz w:val="28"/>
      <w:szCs w:val="22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Pr>
      <w:rFonts w:ascii="Calibri" w:eastAsiaTheme="minorEastAsia" w:hAnsi="Calibri" w:cstheme="minorBidi"/>
      <w:szCs w:val="20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qFormat/>
    <w:pPr>
      <w:spacing w:before="120"/>
    </w:pPr>
    <w:rPr>
      <w:rFonts w:ascii="Calibri" w:eastAsiaTheme="minorEastAsia" w:hAnsi="Calibri" w:cstheme="minorBidi"/>
      <w:szCs w:val="22"/>
      <w:lang w:val="en-US"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Pr>
      <w:rFonts w:ascii="Consolas" w:eastAsiaTheme="minorEastAsia" w:hAnsi="Consolas" w:cstheme="minorBidi"/>
      <w:szCs w:val="20"/>
      <w:lang w:val="en-US" w:eastAsia="ja-JP"/>
    </w:rPr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20" w:line="264" w:lineRule="auto"/>
    </w:pPr>
    <w:rPr>
      <w:rFonts w:ascii="Calibri" w:eastAsiaTheme="minorEastAsia" w:hAnsi="Calibri" w:cstheme="minorBidi"/>
      <w:color w:val="505050" w:themeColor="text2"/>
      <w:szCs w:val="22"/>
      <w:lang w:val="en-US" w:eastAsia="ja-JP"/>
    </w:rPr>
  </w:style>
  <w:style w:type="paragraph" w:styleId="ListNumber">
    <w:name w:val="List Number"/>
    <w:basedOn w:val="Normal"/>
    <w:uiPriority w:val="12"/>
    <w:qFormat/>
    <w:pPr>
      <w:numPr>
        <w:numId w:val="2"/>
      </w:numPr>
      <w:spacing w:before="120" w:line="264" w:lineRule="auto"/>
      <w:contextualSpacing/>
    </w:pPr>
    <w:rPr>
      <w:rFonts w:ascii="Calibri" w:eastAsiaTheme="minorEastAsia" w:hAnsi="Calibri" w:cstheme="minorBidi"/>
      <w:szCs w:val="22"/>
      <w:lang w:val="en-US" w:eastAsia="ja-JP"/>
    </w:rPr>
  </w:style>
  <w:style w:type="paragraph" w:styleId="MacroText">
    <w:name w:val="macro"/>
    <w:link w:val="MacroTextChar"/>
    <w:uiPriority w:val="99"/>
    <w:semiHidden/>
    <w:unhideWhenUsed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264" w:lineRule="auto"/>
    </w:pPr>
    <w:rPr>
      <w:rFonts w:ascii="Consolas" w:eastAsiaTheme="minorEastAsia" w:hAnsi="Consolas" w:cstheme="minorBidi"/>
      <w:sz w:val="22"/>
      <w:lang w:eastAsia="ja-JP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lang w:val="en-US"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Pr>
      <w:rFonts w:ascii="Consolas" w:eastAsiaTheme="minorEastAsia" w:hAnsi="Consolas" w:cstheme="minorBidi"/>
      <w:szCs w:val="21"/>
      <w:lang w:val="en-US" w:eastAsia="ja-JP"/>
    </w:rPr>
  </w:style>
  <w:style w:type="paragraph" w:styleId="Title">
    <w:name w:val="Title"/>
    <w:basedOn w:val="Normal"/>
    <w:link w:val="TitleChar"/>
    <w:qFormat/>
    <w:pPr>
      <w:spacing w:before="5400" w:after="3400"/>
      <w:ind w:left="5040" w:right="-1944"/>
      <w:contextualSpacing/>
    </w:pPr>
    <w:rPr>
      <w:rFonts w:ascii="Calibri" w:eastAsiaTheme="majorEastAsia" w:hAnsi="Calibri" w:cstheme="majorBidi"/>
      <w:kern w:val="28"/>
      <w:sz w:val="72"/>
      <w:szCs w:val="72"/>
      <w:lang w:val="en-US" w:eastAsia="ja-JP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 w:after="100" w:line="264" w:lineRule="auto"/>
    </w:pPr>
    <w:rPr>
      <w:rFonts w:ascii="Calibri" w:eastAsiaTheme="minorEastAsia" w:hAnsi="Calibri" w:cstheme="minorBidi"/>
      <w:szCs w:val="22"/>
      <w:lang w:val="en-US" w:eastAsia="ja-JP"/>
    </w:rPr>
  </w:style>
  <w:style w:type="paragraph" w:styleId="TOC2">
    <w:name w:val="toc 2"/>
    <w:basedOn w:val="Normal"/>
    <w:next w:val="Normal"/>
    <w:uiPriority w:val="39"/>
    <w:unhideWhenUsed/>
    <w:qFormat/>
    <w:pPr>
      <w:spacing w:before="120" w:after="100" w:line="264" w:lineRule="auto"/>
      <w:ind w:left="240"/>
    </w:pPr>
    <w:rPr>
      <w:rFonts w:ascii="Calibri" w:eastAsiaTheme="minorEastAsia" w:hAnsi="Calibri" w:cstheme="minorBidi"/>
      <w:szCs w:val="22"/>
      <w:lang w:val="en-US" w:eastAsia="ja-JP"/>
    </w:rPr>
  </w:style>
  <w:style w:type="paragraph" w:styleId="TOC3">
    <w:name w:val="toc 3"/>
    <w:basedOn w:val="Normal"/>
    <w:next w:val="Normal"/>
    <w:uiPriority w:val="39"/>
    <w:unhideWhenUsed/>
    <w:qFormat/>
    <w:pPr>
      <w:spacing w:before="120" w:after="100" w:line="264" w:lineRule="auto"/>
      <w:ind w:left="480"/>
    </w:pPr>
    <w:rPr>
      <w:rFonts w:ascii="Calibri" w:eastAsiaTheme="minorEastAsia" w:hAnsi="Calibri" w:cstheme="minorBidi"/>
      <w:szCs w:val="22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22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7F7F7F" w:themeColor="followedHyperlink"/>
      <w:u w:val="single"/>
    </w:rPr>
  </w:style>
  <w:style w:type="character" w:styleId="HTMLCode">
    <w:name w:val="HTML Code"/>
    <w:basedOn w:val="DefaultParagraphFont"/>
    <w:uiPriority w:val="99"/>
    <w:unhideWhenUsed/>
    <w:qFormat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5A1E34" w:themeColor="accent1" w:themeShade="80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qFormat/>
    <w:rPr>
      <w:color w:val="404040" w:themeColor="text1" w:themeTint="BF"/>
    </w:rPr>
  </w:style>
  <w:style w:type="character" w:customStyle="1" w:styleId="TitleChar">
    <w:name w:val="Title Char"/>
    <w:basedOn w:val="DefaultParagraphFont"/>
    <w:link w:val="Title"/>
    <w:uiPriority w:val="1"/>
    <w:qFormat/>
    <w:rPr>
      <w:rFonts w:ascii="Calibri" w:eastAsiaTheme="majorEastAsia" w:hAnsi="Calibr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pPr>
      <w:spacing w:line="300" w:lineRule="auto"/>
      <w:ind w:left="5040" w:right="-1944"/>
    </w:pPr>
    <w:rPr>
      <w:rFonts w:ascii="Calibri" w:eastAsiaTheme="minorEastAsia" w:hAnsi="Calibri" w:cstheme="minorBidi"/>
      <w:sz w:val="28"/>
      <w:szCs w:val="28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libri" w:eastAsiaTheme="majorEastAsia" w:hAnsi="Calibri" w:cstheme="majorBidi"/>
      <w:b/>
      <w:bCs/>
      <w:caps/>
      <w:color w:val="FFFFFF" w:themeColor="background1"/>
      <w:sz w:val="3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Calibri" w:hAnsi="Calibri"/>
      <w:caps/>
      <w:sz w:val="32"/>
      <w:shd w:val="clear" w:color="auto" w:fill="F1D7E0" w:themeFill="accent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Calibri" w:hAnsi="Calibri"/>
      <w:caps/>
      <w:color w:val="5A1E34" w:themeColor="accent1" w:themeShade="80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paragraph" w:customStyle="1" w:styleId="ContactHeading">
    <w:name w:val="Contact Heading"/>
    <w:basedOn w:val="Normal"/>
    <w:next w:val="ContactInfo"/>
    <w:uiPriority w:val="2"/>
    <w:qFormat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after="480" w:line="300" w:lineRule="auto"/>
      <w:ind w:left="5040" w:right="1800"/>
    </w:pPr>
    <w:rPr>
      <w:rFonts w:ascii="Calibri" w:eastAsiaTheme="minorEastAsia" w:hAnsi="Calibri" w:cstheme="minorBidi"/>
      <w:color w:val="FFFFFF" w:themeColor="background1"/>
      <w:sz w:val="28"/>
      <w:szCs w:val="22"/>
      <w:lang w:val="en-US"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Pr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Pr>
      <w:rFonts w:ascii="Segoe UI" w:hAnsi="Segoe UI" w:cs="Segoe UI"/>
      <w:szCs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Pr>
      <w:rFonts w:ascii="Consolas" w:hAnsi="Consolas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Pr>
      <w:rFonts w:ascii="Consolas" w:hAnsi="Consolas"/>
      <w:szCs w:val="21"/>
    </w:rPr>
  </w:style>
  <w:style w:type="table" w:customStyle="1" w:styleId="GridTable1Light-Accent11">
    <w:name w:val="Grid Table 1 Light - Accent 11"/>
    <w:basedOn w:val="TableNormal"/>
    <w:uiPriority w:val="46"/>
    <w:qFormat/>
    <w:pPr>
      <w:spacing w:line="240" w:lineRule="auto"/>
    </w:pPr>
    <w:tblPr>
      <w:tblInd w:w="0" w:type="dxa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qFormat/>
    <w:pPr>
      <w:spacing w:line="240" w:lineRule="auto"/>
    </w:pPr>
    <w:tblPr>
      <w:tblInd w:w="0" w:type="dxa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customStyle="1" w:styleId="GridTable21">
    <w:name w:val="Grid Table 21"/>
    <w:basedOn w:val="TableNormal"/>
    <w:uiPriority w:val="47"/>
    <w:qFormat/>
    <w:pPr>
      <w:spacing w:line="240" w:lineRule="auto"/>
    </w:pPr>
    <w:tblPr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21">
    <w:name w:val="Plain Table 21"/>
    <w:basedOn w:val="TableNormal"/>
    <w:uiPriority w:val="42"/>
    <w:qFormat/>
    <w:pPr>
      <w:spacing w:line="240" w:lineRule="auto"/>
    </w:pPr>
    <w:tblPr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qFormat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51">
    <w:name w:val="Grid Table 3 - Accent 51"/>
    <w:basedOn w:val="TableNormal"/>
    <w:uiPriority w:val="48"/>
    <w:qFormat/>
    <w:pPr>
      <w:spacing w:line="240" w:lineRule="auto"/>
    </w:pPr>
    <w:tblPr>
      <w:tblInd w:w="0" w:type="dxa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customStyle="1" w:styleId="ListTable1Light-Accent41">
    <w:name w:val="List Table 1 Light - Accent 41"/>
    <w:basedOn w:val="TableNormal"/>
    <w:uiPriority w:val="46"/>
    <w:qFormat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customStyle="1" w:styleId="GridTable31">
    <w:name w:val="Grid Table 31"/>
    <w:basedOn w:val="TableNormal"/>
    <w:uiPriority w:val="48"/>
    <w:qFormat/>
    <w:pPr>
      <w:spacing w:line="240" w:lineRule="auto"/>
    </w:pPr>
    <w:tblPr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Quote">
    <w:name w:val="Quote"/>
    <w:basedOn w:val="Normal"/>
    <w:next w:val="Normal"/>
    <w:link w:val="QuoteChar"/>
    <w:uiPriority w:val="2"/>
    <w:qFormat/>
    <w:pPr>
      <w:spacing w:before="200" w:line="264" w:lineRule="auto"/>
      <w:ind w:left="864" w:right="864"/>
    </w:pPr>
    <w:rPr>
      <w:rFonts w:ascii="Calibri" w:eastAsiaTheme="minorEastAsia" w:hAnsi="Calibri" w:cstheme="minorBidi"/>
      <w:i/>
      <w:iCs/>
      <w:color w:val="404040" w:themeColor="text1" w:themeTint="BF"/>
      <w:sz w:val="32"/>
      <w:szCs w:val="22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"/>
    <w:qFormat/>
    <w:rPr>
      <w:rFonts w:ascii="Calibri" w:hAnsi="Calibri"/>
      <w:i/>
      <w:iCs/>
      <w:color w:val="404040" w:themeColor="text1" w:themeTint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Calibri" w:eastAsiaTheme="majorEastAsia" w:hAnsi="Calibri" w:cstheme="majorBidi"/>
      <w:i/>
      <w:iCs/>
      <w:color w:val="872D4D" w:themeColor="accent1" w:themeShade="BF"/>
      <w:sz w:val="24"/>
    </w:rPr>
  </w:style>
  <w:style w:type="paragraph" w:customStyle="1" w:styleId="output">
    <w:name w:val="output"/>
    <w:basedOn w:val="Normal"/>
    <w:link w:val="outputChar"/>
    <w:qFormat/>
    <w:pPr>
      <w:pBdr>
        <w:top w:val="single" w:sz="6" w:space="4" w:color="D6D6D6"/>
        <w:left w:val="single" w:sz="6" w:space="4" w:color="D6D6D6"/>
        <w:bottom w:val="single" w:sz="6" w:space="4" w:color="D6D6D6"/>
        <w:right w:val="single" w:sz="6" w:space="4" w:color="D6D6D6"/>
      </w:pBdr>
      <w:shd w:val="clear" w:color="auto" w:fill="F1F1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nsolas" w:hAnsi="Consolas" w:cs="Courier New"/>
      <w:color w:val="313131"/>
      <w:sz w:val="18"/>
      <w:szCs w:val="18"/>
      <w:lang w:val="en-US" w:eastAsia="en-US"/>
    </w:rPr>
  </w:style>
  <w:style w:type="character" w:customStyle="1" w:styleId="outputChar">
    <w:name w:val="output Char"/>
    <w:basedOn w:val="DefaultParagraphFont"/>
    <w:link w:val="output"/>
    <w:qFormat/>
    <w:rPr>
      <w:rFonts w:ascii="Consolas" w:eastAsia="Times New Roman" w:hAnsi="Consolas" w:cs="Courier New"/>
      <w:color w:val="313131"/>
      <w:sz w:val="18"/>
      <w:szCs w:val="18"/>
      <w:shd w:val="clear" w:color="auto" w:fill="F1F1F1"/>
      <w:lang w:eastAsia="en-US"/>
    </w:rPr>
  </w:style>
  <w:style w:type="paragraph" w:styleId="ListParagraph">
    <w:name w:val="List Paragraph"/>
    <w:basedOn w:val="Normal"/>
    <w:uiPriority w:val="34"/>
    <w:unhideWhenUsed/>
    <w:qFormat/>
    <w:pPr>
      <w:spacing w:before="120" w:line="264" w:lineRule="auto"/>
      <w:ind w:left="720"/>
      <w:contextualSpacing/>
    </w:pPr>
    <w:rPr>
      <w:rFonts w:ascii="Calibri" w:eastAsiaTheme="minorEastAsia" w:hAnsi="Calibri" w:cstheme="minorBidi"/>
      <w:szCs w:val="22"/>
      <w:lang w:val="en-US" w:eastAsia="ja-JP"/>
    </w:rPr>
  </w:style>
  <w:style w:type="paragraph" w:customStyle="1" w:styleId="user-contenttext">
    <w:name w:val="user-content_text"/>
    <w:basedOn w:val="Normal"/>
    <w:qFormat/>
    <w:pPr>
      <w:spacing w:before="100" w:beforeAutospacing="1" w:after="100" w:afterAutospacing="1"/>
    </w:pPr>
    <w:rPr>
      <w:lang w:val="en-US" w:eastAsia="en-US"/>
    </w:rPr>
  </w:style>
  <w:style w:type="character" w:customStyle="1" w:styleId="ph">
    <w:name w:val="ph"/>
    <w:basedOn w:val="DefaultParagraphFont"/>
    <w:qFormat/>
  </w:style>
  <w:style w:type="character" w:customStyle="1" w:styleId="pl-pse">
    <w:name w:val="pl-pse"/>
    <w:basedOn w:val="DefaultParagraphFont"/>
    <w:qFormat/>
  </w:style>
  <w:style w:type="character" w:customStyle="1" w:styleId="pl-sre">
    <w:name w:val="pl-sre"/>
    <w:basedOn w:val="DefaultParagraphFont"/>
    <w:qFormat/>
  </w:style>
  <w:style w:type="character" w:customStyle="1" w:styleId="pl-smi">
    <w:name w:val="pl-smi"/>
    <w:basedOn w:val="DefaultParagraphFont"/>
    <w:qFormat/>
  </w:style>
  <w:style w:type="character" w:customStyle="1" w:styleId="pl-k">
    <w:name w:val="pl-k"/>
    <w:basedOn w:val="DefaultParagraphFont"/>
    <w:qFormat/>
  </w:style>
  <w:style w:type="character" w:customStyle="1" w:styleId="pl-en">
    <w:name w:val="pl-en"/>
    <w:basedOn w:val="DefaultParagraphFont"/>
    <w:qFormat/>
  </w:style>
  <w:style w:type="character" w:customStyle="1" w:styleId="pl-c1">
    <w:name w:val="pl-c1"/>
    <w:basedOn w:val="DefaultParagraphFont"/>
    <w:qFormat/>
  </w:style>
  <w:style w:type="character" w:customStyle="1" w:styleId="pl-s">
    <w:name w:val="pl-s"/>
    <w:basedOn w:val="DefaultParagraphFont"/>
  </w:style>
  <w:style w:type="character" w:customStyle="1" w:styleId="pl-pds">
    <w:name w:val="pl-pds"/>
    <w:basedOn w:val="DefaultParagraphFont"/>
    <w:qFormat/>
  </w:style>
  <w:style w:type="character" w:customStyle="1" w:styleId="language">
    <w:name w:val="language"/>
    <w:basedOn w:val="DefaultParagraphFont"/>
  </w:style>
  <w:style w:type="character" w:customStyle="1" w:styleId="hljs-comment">
    <w:name w:val="hljs-comment"/>
    <w:basedOn w:val="DefaultParagraphFont"/>
  </w:style>
  <w:style w:type="character" w:customStyle="1" w:styleId="hljs-pscommand">
    <w:name w:val="hljs-pscommand"/>
    <w:basedOn w:val="DefaultParagraphFont"/>
    <w:qFormat/>
  </w:style>
  <w:style w:type="character" w:customStyle="1" w:styleId="hljs-parameter">
    <w:name w:val="hljs-parameter"/>
    <w:basedOn w:val="DefaultParagraphFont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Style1">
    <w:name w:val="Style1"/>
    <w:basedOn w:val="output"/>
    <w:link w:val="Style1Char"/>
    <w:qFormat/>
  </w:style>
  <w:style w:type="paragraph" w:customStyle="1" w:styleId="c11">
    <w:name w:val="c11"/>
    <w:basedOn w:val="Normal"/>
    <w:pPr>
      <w:spacing w:before="100" w:beforeAutospacing="1" w:after="100" w:afterAutospacing="1"/>
    </w:pPr>
    <w:rPr>
      <w:lang w:val="en-US" w:eastAsia="en-US"/>
    </w:rPr>
  </w:style>
  <w:style w:type="character" w:customStyle="1" w:styleId="Style1Char">
    <w:name w:val="Style1 Char"/>
    <w:basedOn w:val="outputChar"/>
    <w:link w:val="Style1"/>
    <w:qFormat/>
    <w:rPr>
      <w:rFonts w:ascii="Consolas" w:eastAsia="Times New Roman" w:hAnsi="Consolas" w:cs="Courier New"/>
      <w:color w:val="313131"/>
      <w:sz w:val="18"/>
      <w:szCs w:val="18"/>
      <w:shd w:val="clear" w:color="auto" w:fill="F1F1F1"/>
      <w:lang w:eastAsia="en-US"/>
    </w:rPr>
  </w:style>
  <w:style w:type="paragraph" w:customStyle="1" w:styleId="z-TopofForm1">
    <w:name w:val="z-Top of Form1"/>
    <w:basedOn w:val="Normal"/>
    <w:next w:val="Normal"/>
    <w:link w:val="z-TopofFormChar"/>
    <w:uiPriority w:val="99"/>
    <w:semiHidden/>
    <w:unhideWhenUsed/>
    <w:qFormat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  <w:lang w:val="en-US" w:eastAsia="en-US"/>
    </w:rPr>
  </w:style>
  <w:style w:type="character" w:customStyle="1" w:styleId="z-TopofFormChar">
    <w:name w:val="z-Top of Form Char"/>
    <w:basedOn w:val="DefaultParagraphFont"/>
    <w:link w:val="z-TopofForm1"/>
    <w:uiPriority w:val="99"/>
    <w:semiHidden/>
    <w:qFormat/>
    <w:rPr>
      <w:rFonts w:ascii="Arial" w:eastAsia="Times New Roman" w:hAnsi="Arial" w:cs="Arial"/>
      <w:vanish/>
      <w:sz w:val="16"/>
      <w:szCs w:val="16"/>
    </w:rPr>
  </w:style>
  <w:style w:type="character" w:customStyle="1" w:styleId="hljs-number">
    <w:name w:val="hljs-number"/>
    <w:basedOn w:val="DefaultParagraphFont"/>
    <w:qFormat/>
  </w:style>
  <w:style w:type="character" w:customStyle="1" w:styleId="hljs-keyword">
    <w:name w:val="hljs-keyword"/>
    <w:basedOn w:val="DefaultParagraphFont"/>
    <w:qFormat/>
  </w:style>
  <w:style w:type="character" w:customStyle="1" w:styleId="code">
    <w:name w:val="code"/>
    <w:basedOn w:val="DefaultParagraphFont"/>
    <w:qFormat/>
  </w:style>
  <w:style w:type="paragraph" w:customStyle="1" w:styleId="code1">
    <w:name w:val="code1"/>
    <w:basedOn w:val="Normal"/>
    <w:qFormat/>
    <w:pPr>
      <w:spacing w:before="100" w:beforeAutospacing="1" w:after="100" w:afterAutospacing="1"/>
    </w:pPr>
    <w:rPr>
      <w:lang w:val="en-US" w:eastAsia="en-US"/>
    </w:rPr>
  </w:style>
  <w:style w:type="paragraph" w:customStyle="1" w:styleId="Quote1">
    <w:name w:val="Quote1"/>
    <w:basedOn w:val="Normal"/>
    <w:qFormat/>
    <w:pPr>
      <w:spacing w:before="100" w:beforeAutospacing="1" w:after="100" w:afterAutospacing="1"/>
    </w:pPr>
    <w:rPr>
      <w:lang w:val="en-US" w:eastAsia="en-US"/>
    </w:rPr>
  </w:style>
  <w:style w:type="paragraph" w:customStyle="1" w:styleId="alert-title">
    <w:name w:val="alert-title"/>
    <w:basedOn w:val="Normal"/>
    <w:pPr>
      <w:spacing w:before="100" w:beforeAutospacing="1" w:after="100" w:afterAutospacing="1"/>
    </w:pPr>
    <w:rPr>
      <w:lang w:val="en-US" w:eastAsia="en-US"/>
    </w:rPr>
  </w:style>
  <w:style w:type="character" w:customStyle="1" w:styleId="crayon-sy">
    <w:name w:val="crayon-sy"/>
    <w:basedOn w:val="DefaultParagraphFont"/>
  </w:style>
  <w:style w:type="character" w:customStyle="1" w:styleId="crayon-i">
    <w:name w:val="crayon-i"/>
    <w:basedOn w:val="DefaultParagraphFont"/>
  </w:style>
  <w:style w:type="character" w:customStyle="1" w:styleId="crayon-o">
    <w:name w:val="crayon-o"/>
    <w:basedOn w:val="DefaultParagraphFont"/>
  </w:style>
  <w:style w:type="character" w:customStyle="1" w:styleId="crayon-v">
    <w:name w:val="crayon-v"/>
    <w:basedOn w:val="DefaultParagraphFont"/>
  </w:style>
  <w:style w:type="character" w:customStyle="1" w:styleId="crayon-h">
    <w:name w:val="crayon-h"/>
    <w:basedOn w:val="DefaultParagraphFont"/>
  </w:style>
  <w:style w:type="character" w:customStyle="1" w:styleId="crayon-e">
    <w:name w:val="crayon-e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872D4D" w:themeColor="accent1" w:themeShade="BF"/>
      <w:sz w:val="24"/>
      <w:szCs w:val="24"/>
      <w:lang w:val="en-IN" w:eastAsia="en-IN"/>
    </w:rPr>
  </w:style>
  <w:style w:type="character" w:customStyle="1" w:styleId="co1">
    <w:name w:val="co1"/>
    <w:basedOn w:val="DefaultParagraphFont"/>
    <w:qFormat/>
  </w:style>
  <w:style w:type="character" w:customStyle="1" w:styleId="br0">
    <w:name w:val="br0"/>
    <w:basedOn w:val="DefaultParagraphFont"/>
  </w:style>
  <w:style w:type="character" w:customStyle="1" w:styleId="st0">
    <w:name w:val="st0"/>
    <w:basedOn w:val="DefaultParagraphFont"/>
    <w:qFormat/>
  </w:style>
  <w:style w:type="paragraph" w:customStyle="1" w:styleId="Style2">
    <w:name w:val="Style2"/>
    <w:basedOn w:val="Normal"/>
    <w:next w:val="outpu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hyperlink" Target="mailto:zippyops@gmail.com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A6E6B7-4207-49AE-A6AA-986012CE7019}"/>
      </w:docPartPr>
      <w:docPartBody>
        <w:p w:rsidR="00AB3BB3" w:rsidRDefault="00AB3BB3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BB3"/>
    <w:rsid w:val="001D0D10"/>
    <w:rsid w:val="002773A6"/>
    <w:rsid w:val="00320E12"/>
    <w:rsid w:val="003A6CC5"/>
    <w:rsid w:val="005A0328"/>
    <w:rsid w:val="00652D12"/>
    <w:rsid w:val="0097512F"/>
    <w:rsid w:val="00A01AF5"/>
    <w:rsid w:val="00AB3BB3"/>
    <w:rsid w:val="00B86D54"/>
    <w:rsid w:val="00C3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96ECFE-2FA8-4072-8E71-7E1B80A29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119</TotalTime>
  <Pages>13</Pages>
  <Words>1131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>Microsoft</Company>
  <LinksUpToDate>false</LinksUpToDate>
  <CharactersWithSpaces>7567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sathish babu</dc:creator>
  <cp:keywords/>
  <dc:description/>
  <cp:lastModifiedBy>Steeve Thompson</cp:lastModifiedBy>
  <cp:revision>9</cp:revision>
  <dcterms:created xsi:type="dcterms:W3CDTF">2020-05-21T08:52:00Z</dcterms:created>
  <dcterms:modified xsi:type="dcterms:W3CDTF">2021-01-19T11:03:00Z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